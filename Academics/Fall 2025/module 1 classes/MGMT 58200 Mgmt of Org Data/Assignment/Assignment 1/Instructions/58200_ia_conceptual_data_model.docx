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C122C" w14:textId="2514E025" w:rsidR="00307535" w:rsidRDefault="00C2435C" w:rsidP="003633A4">
      <w:pPr>
        <w:pStyle w:val="Title"/>
      </w:pPr>
      <w:r>
        <w:t>IA: Conceptual Data Model</w:t>
      </w:r>
    </w:p>
    <w:p w14:paraId="7AB5D680" w14:textId="687D3ACD" w:rsidR="008B5DBA" w:rsidRDefault="008B5DBA" w:rsidP="008B5DBA">
      <w:pPr>
        <w:pStyle w:val="Heading1"/>
      </w:pPr>
      <w:r>
        <w:t>Important Information</w:t>
      </w:r>
    </w:p>
    <w:p w14:paraId="3824870F" w14:textId="3DC22B3A" w:rsidR="008B5DBA" w:rsidRDefault="0048063B" w:rsidP="0048063B">
      <w:pPr>
        <w:pStyle w:val="ListParagraph"/>
        <w:numPr>
          <w:ilvl w:val="0"/>
          <w:numId w:val="2"/>
        </w:numPr>
      </w:pPr>
      <w:r>
        <w:t>This assessment will be peer reviewed</w:t>
      </w:r>
      <w:r w:rsidR="00566133">
        <w:t xml:space="preserve"> using the Circuit peer review tool. Special instructions for conducting the peer review will be provided</w:t>
      </w:r>
      <w:r w:rsidR="29DFA397">
        <w:t xml:space="preserve"> in class</w:t>
      </w:r>
    </w:p>
    <w:p w14:paraId="24D69CAD" w14:textId="74627F91" w:rsidR="00566133" w:rsidRDefault="00566133" w:rsidP="0048063B">
      <w:pPr>
        <w:pStyle w:val="ListParagraph"/>
        <w:numPr>
          <w:ilvl w:val="0"/>
          <w:numId w:val="2"/>
        </w:numPr>
      </w:pPr>
      <w:r w:rsidRPr="00BB1FD3">
        <w:rPr>
          <w:b/>
          <w:bCs/>
        </w:rPr>
        <w:t>YOU MUST</w:t>
      </w:r>
      <w:r>
        <w:t xml:space="preserve"> include the system description as the first page</w:t>
      </w:r>
      <w:r w:rsidR="00A17C87">
        <w:t>(s)</w:t>
      </w:r>
      <w:r>
        <w:t xml:space="preserve"> in your </w:t>
      </w:r>
      <w:r w:rsidR="00A17C87">
        <w:t xml:space="preserve">PDF submission, followed by your </w:t>
      </w:r>
      <w:r w:rsidR="00FB10D2">
        <w:t>Conceptual Data Model (</w:t>
      </w:r>
      <w:r w:rsidR="00A17C87">
        <w:t>CDM</w:t>
      </w:r>
      <w:r w:rsidR="00FB10D2">
        <w:t>)</w:t>
      </w:r>
    </w:p>
    <w:p w14:paraId="34979025" w14:textId="2E8B2AE6" w:rsidR="00A17C87" w:rsidRDefault="00A17C87" w:rsidP="0048063B">
      <w:pPr>
        <w:pStyle w:val="ListParagraph"/>
        <w:numPr>
          <w:ilvl w:val="0"/>
          <w:numId w:val="2"/>
        </w:numPr>
      </w:pPr>
      <w:r>
        <w:t xml:space="preserve">Your CDM MUST </w:t>
      </w:r>
      <w:r w:rsidRPr="00BB1FD3">
        <w:rPr>
          <w:b/>
          <w:bCs/>
        </w:rPr>
        <w:t>fit on a single sheet of paper</w:t>
      </w:r>
      <w:r>
        <w:t xml:space="preserve"> when converted to a PDF. </w:t>
      </w:r>
      <w:r w:rsidR="00BB1FD3">
        <w:t>You may increase the page size, but do not allow your CDM to stretch across multiple pages (this makes the diagram impossible to grade)</w:t>
      </w:r>
    </w:p>
    <w:p w14:paraId="20843C45" w14:textId="0F6CC424" w:rsidR="00BB1FD3" w:rsidRDefault="00BB1FD3" w:rsidP="0048063B">
      <w:pPr>
        <w:pStyle w:val="ListParagraph"/>
        <w:numPr>
          <w:ilvl w:val="0"/>
          <w:numId w:val="2"/>
        </w:numPr>
      </w:pPr>
      <w:r w:rsidRPr="00BB1FD3">
        <w:rPr>
          <w:b/>
          <w:bCs/>
        </w:rPr>
        <w:t>DO NOT</w:t>
      </w:r>
      <w:r>
        <w:t xml:space="preserve"> put your name, email address, or any other identifying information on your submission</w:t>
      </w:r>
    </w:p>
    <w:p w14:paraId="72A2FC8D" w14:textId="4733A743" w:rsidR="008B5DBA" w:rsidRDefault="008B5DBA" w:rsidP="008B5DBA">
      <w:pPr>
        <w:pStyle w:val="Heading1"/>
      </w:pPr>
      <w:r>
        <w:t>Instructions</w:t>
      </w:r>
    </w:p>
    <w:p w14:paraId="7A40F2F3" w14:textId="46E4E61E" w:rsidR="008B5DBA" w:rsidRDefault="0088559B" w:rsidP="007F6CF4">
      <w:pPr>
        <w:pStyle w:val="Heading2"/>
      </w:pPr>
      <w:r>
        <w:t>Obtain a System Description</w:t>
      </w:r>
    </w:p>
    <w:p w14:paraId="1C8FD83E" w14:textId="5934387F" w:rsidR="007F6CF4" w:rsidRDefault="007C09F6" w:rsidP="008B5DBA">
      <w:pPr>
        <w:pStyle w:val="ListParagraph"/>
        <w:numPr>
          <w:ilvl w:val="0"/>
          <w:numId w:val="3"/>
        </w:numPr>
      </w:pPr>
      <w:r>
        <w:t xml:space="preserve">Students will be provided with a </w:t>
      </w:r>
      <w:r w:rsidR="009F5B98">
        <w:t xml:space="preserve">random </w:t>
      </w:r>
      <w:r>
        <w:t>system description</w:t>
      </w:r>
      <w:r w:rsidR="009F5B98">
        <w:t xml:space="preserve">. </w:t>
      </w:r>
      <w:hyperlink r:id="rId7" w:history="1">
        <w:r w:rsidR="009F5B98" w:rsidRPr="007F6CF4">
          <w:rPr>
            <w:rStyle w:val="Hyperlink"/>
          </w:rPr>
          <w:t>Obtain yours by completing the form here.</w:t>
        </w:r>
      </w:hyperlink>
    </w:p>
    <w:p w14:paraId="00822902" w14:textId="185F8493" w:rsidR="007F6CF4" w:rsidRDefault="007F6CF4" w:rsidP="007F6CF4">
      <w:pPr>
        <w:pStyle w:val="ListParagraph"/>
        <w:numPr>
          <w:ilvl w:val="0"/>
          <w:numId w:val="3"/>
        </w:numPr>
      </w:pPr>
      <w:r>
        <w:t>You will use this same system description for upcoming individual assignments</w:t>
      </w:r>
    </w:p>
    <w:p w14:paraId="63D066C9" w14:textId="1BD96957" w:rsidR="00F320E9" w:rsidRDefault="00F320E9" w:rsidP="00F320E9"/>
    <w:p w14:paraId="7CE3CEF8" w14:textId="7B6007D5" w:rsidR="00F320E9" w:rsidRDefault="00F320E9" w:rsidP="00F320E9">
      <w:pPr>
        <w:pStyle w:val="Heading2"/>
      </w:pPr>
      <w:r>
        <w:t>Create a Conceptual Data Model</w:t>
      </w:r>
      <w:r w:rsidR="00FB10D2">
        <w:t xml:space="preserve"> (CDM)</w:t>
      </w:r>
    </w:p>
    <w:p w14:paraId="079DF3A9" w14:textId="6613959D" w:rsidR="00F320E9" w:rsidRDefault="00F320E9" w:rsidP="00F320E9">
      <w:pPr>
        <w:pStyle w:val="ListParagraph"/>
        <w:numPr>
          <w:ilvl w:val="0"/>
          <w:numId w:val="3"/>
        </w:numPr>
      </w:pPr>
      <w:r>
        <w:t xml:space="preserve">After reading through your system description, </w:t>
      </w:r>
      <w:r w:rsidR="003F4048">
        <w:t>use the diagramming tool of your choice to draw a Conceptual Data Model</w:t>
      </w:r>
    </w:p>
    <w:p w14:paraId="25E0D112" w14:textId="13084F2F" w:rsidR="003F4048" w:rsidRDefault="003F4048" w:rsidP="00F320E9">
      <w:pPr>
        <w:pStyle w:val="ListParagraph"/>
        <w:numPr>
          <w:ilvl w:val="0"/>
          <w:numId w:val="3"/>
        </w:numPr>
      </w:pPr>
      <w:r>
        <w:t>Create a single rectangle for each entity included in the model</w:t>
      </w:r>
    </w:p>
    <w:p w14:paraId="077E4B55" w14:textId="6D48FB39" w:rsidR="00703E68" w:rsidRDefault="00703E68" w:rsidP="00703E68">
      <w:pPr>
        <w:pStyle w:val="ListParagraph"/>
        <w:numPr>
          <w:ilvl w:val="1"/>
          <w:numId w:val="3"/>
        </w:numPr>
      </w:pPr>
      <w:r>
        <w:t>Entity names should be singular nouns</w:t>
      </w:r>
    </w:p>
    <w:p w14:paraId="657D52D5" w14:textId="333453E9" w:rsidR="003F4048" w:rsidRDefault="003F4048" w:rsidP="00F320E9">
      <w:pPr>
        <w:pStyle w:val="ListParagraph"/>
        <w:numPr>
          <w:ilvl w:val="0"/>
          <w:numId w:val="3"/>
        </w:numPr>
      </w:pPr>
      <w:r>
        <w:t xml:space="preserve">Use </w:t>
      </w:r>
      <w:r w:rsidR="0052399D">
        <w:t>the arrow</w:t>
      </w:r>
      <w:r w:rsidR="00BE1893">
        <w:t>/connector</w:t>
      </w:r>
      <w:r w:rsidR="0052399D">
        <w:t xml:space="preserve"> tool to connect entities for each relationship you discovered in your analysis of the system</w:t>
      </w:r>
    </w:p>
    <w:p w14:paraId="426E5605" w14:textId="0870B8E1" w:rsidR="0052399D" w:rsidRDefault="0052399D" w:rsidP="0052399D">
      <w:pPr>
        <w:pStyle w:val="ListParagraph"/>
        <w:numPr>
          <w:ilvl w:val="1"/>
          <w:numId w:val="3"/>
        </w:numPr>
      </w:pPr>
      <w:r>
        <w:t xml:space="preserve">Each arrow should </w:t>
      </w:r>
      <w:r w:rsidR="00BE1893">
        <w:t>denote a 1:1, 1:*, or *:* relationship as needed</w:t>
      </w:r>
    </w:p>
    <w:p w14:paraId="0034DAC2" w14:textId="2FC081D7" w:rsidR="00BE1893" w:rsidRDefault="00B213AB" w:rsidP="00BE1893">
      <w:pPr>
        <w:pStyle w:val="ListParagraph"/>
        <w:numPr>
          <w:ilvl w:val="0"/>
          <w:numId w:val="3"/>
        </w:numPr>
      </w:pPr>
      <w:r>
        <w:t>Use text boxes</w:t>
      </w:r>
      <w:r w:rsidR="00703E68">
        <w:t xml:space="preserve"> on each relationship to add a descriptor</w:t>
      </w:r>
    </w:p>
    <w:p w14:paraId="5FB4D87C" w14:textId="2B4772E7" w:rsidR="00C2489B" w:rsidRDefault="00C2489B" w:rsidP="00C2489B">
      <w:pPr>
        <w:pStyle w:val="ListParagraph"/>
        <w:numPr>
          <w:ilvl w:val="1"/>
          <w:numId w:val="3"/>
        </w:numPr>
      </w:pPr>
      <w:r>
        <w:t xml:space="preserve">Descriptors should be </w:t>
      </w:r>
      <w:r w:rsidR="00FB10D2">
        <w:t xml:space="preserve">succinct </w:t>
      </w:r>
      <w:r>
        <w:t>verbs or verb phrases</w:t>
      </w:r>
    </w:p>
    <w:p w14:paraId="4F0144E6" w14:textId="25255CE7" w:rsidR="00FB10D2" w:rsidRDefault="00FB10D2" w:rsidP="00FB10D2">
      <w:pPr>
        <w:pStyle w:val="ListParagraph"/>
        <w:numPr>
          <w:ilvl w:val="0"/>
          <w:numId w:val="3"/>
        </w:numPr>
      </w:pPr>
      <w:r>
        <w:t xml:space="preserve">Ensure your CDM is </w:t>
      </w:r>
      <w:r w:rsidR="005E14B2">
        <w:t>readable and intelligible</w:t>
      </w:r>
    </w:p>
    <w:p w14:paraId="415589C0" w14:textId="610C6528" w:rsidR="009433C0" w:rsidRDefault="009433C0" w:rsidP="009433C0">
      <w:pPr>
        <w:pStyle w:val="Heading1"/>
      </w:pPr>
      <w:r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916"/>
          </mc:Choice>
          <mc:Fallback>
            <w:t>🤖</w:t>
          </mc:Fallback>
        </mc:AlternateContent>
      </w:r>
      <w:r>
        <w:t xml:space="preserve"> AI</w:t>
      </w:r>
      <w:r w:rsidR="00D13A7D">
        <w:t xml:space="preserve"> Guidelines </w:t>
      </w:r>
      <w:r w:rsidR="00D13A7D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916"/>
          </mc:Choice>
          <mc:Fallback>
            <w:t>🤖</w:t>
          </mc:Fallback>
        </mc:AlternateContent>
      </w:r>
    </w:p>
    <w:p w14:paraId="3431E912" w14:textId="68E2CE1D" w:rsidR="009433C0" w:rsidRDefault="006E514F" w:rsidP="009433C0">
      <w:r>
        <w:t>In this assessment, you may</w:t>
      </w:r>
      <w:r w:rsidR="00C17F41">
        <w:t xml:space="preserve"> NOT:</w:t>
      </w:r>
    </w:p>
    <w:p w14:paraId="1FF747B0" w14:textId="77777777" w:rsidR="00675FB8" w:rsidRDefault="00C17F41" w:rsidP="00C17F41">
      <w:pPr>
        <w:pStyle w:val="ListParagraph"/>
        <w:numPr>
          <w:ilvl w:val="0"/>
          <w:numId w:val="3"/>
        </w:numPr>
      </w:pPr>
      <w:r>
        <w:t xml:space="preserve">Upload the entire system request into an AI tool </w:t>
      </w:r>
    </w:p>
    <w:p w14:paraId="01B2BA35" w14:textId="08B08830" w:rsidR="00C17F41" w:rsidRDefault="00675FB8" w:rsidP="00C17F41">
      <w:pPr>
        <w:pStyle w:val="ListParagraph"/>
        <w:numPr>
          <w:ilvl w:val="0"/>
          <w:numId w:val="3"/>
        </w:numPr>
      </w:pPr>
      <w:r>
        <w:t xml:space="preserve">Ask an AI tool to generate </w:t>
      </w:r>
      <w:r w:rsidR="00C17F41">
        <w:t xml:space="preserve">a list of </w:t>
      </w:r>
      <w:r>
        <w:t>entities for the system</w:t>
      </w:r>
    </w:p>
    <w:p w14:paraId="4EF7BFB5" w14:textId="51E67713" w:rsidR="00753CF5" w:rsidRDefault="00753CF5" w:rsidP="00C17F41">
      <w:pPr>
        <w:pStyle w:val="ListParagraph"/>
        <w:numPr>
          <w:ilvl w:val="0"/>
          <w:numId w:val="3"/>
        </w:numPr>
      </w:pPr>
      <w:r>
        <w:t>Ask an AI tool to generate the CDM for you. (Your CDM must be your own work)</w:t>
      </w:r>
    </w:p>
    <w:p w14:paraId="00ED684A" w14:textId="77777777" w:rsidR="00753CF5" w:rsidRDefault="00753CF5" w:rsidP="00753CF5"/>
    <w:p w14:paraId="1E413E34" w14:textId="16CBA46A" w:rsidR="00753CF5" w:rsidRDefault="00753CF5" w:rsidP="00753CF5">
      <w:r>
        <w:t>However, you MAY:</w:t>
      </w:r>
    </w:p>
    <w:p w14:paraId="23324FEC" w14:textId="157558ED" w:rsidR="0072286E" w:rsidRDefault="0072286E" w:rsidP="0072286E">
      <w:pPr>
        <w:pStyle w:val="ListParagraph"/>
        <w:numPr>
          <w:ilvl w:val="0"/>
          <w:numId w:val="3"/>
        </w:numPr>
      </w:pPr>
      <w:r>
        <w:t xml:space="preserve">Use an AI tool to </w:t>
      </w:r>
      <w:r w:rsidR="004A4F17">
        <w:t>explain or clarify</w:t>
      </w:r>
      <w:r>
        <w:t xml:space="preserve"> </w:t>
      </w:r>
      <w:r w:rsidR="00675FB8">
        <w:t>any of the topics from this week’s lessons (entities, relationships, etc.)</w:t>
      </w:r>
    </w:p>
    <w:p w14:paraId="089875DA" w14:textId="0E6130D9" w:rsidR="0072286E" w:rsidRDefault="0072286E" w:rsidP="0072286E">
      <w:pPr>
        <w:pStyle w:val="ListParagraph"/>
        <w:numPr>
          <w:ilvl w:val="0"/>
          <w:numId w:val="3"/>
        </w:numPr>
      </w:pPr>
      <w:r>
        <w:lastRenderedPageBreak/>
        <w:t>Generally describe the system and have an AI tool help you refine your</w:t>
      </w:r>
      <w:r w:rsidR="004A4F17">
        <w:t xml:space="preserve"> </w:t>
      </w:r>
      <w:r w:rsidR="004A4F17" w:rsidRPr="004A4F17">
        <w:rPr>
          <w:b/>
          <w:bCs/>
        </w:rPr>
        <w:t>human being generated</w:t>
      </w:r>
      <w:r>
        <w:t xml:space="preserve"> list of entities</w:t>
      </w:r>
      <w:r w:rsidR="004A4F17">
        <w:t xml:space="preserve"> and relationships</w:t>
      </w:r>
    </w:p>
    <w:p w14:paraId="6C136A93" w14:textId="77777777" w:rsidR="005E5CC3" w:rsidRDefault="005E5CC3" w:rsidP="005E5CC3"/>
    <w:p w14:paraId="1FFD9047" w14:textId="4EC96964" w:rsidR="005E5CC3" w:rsidRPr="005E5CC3" w:rsidRDefault="005E5CC3" w:rsidP="005E5CC3">
      <w:pPr>
        <w:rPr>
          <w:i/>
          <w:iCs/>
        </w:rPr>
      </w:pPr>
      <w:r w:rsidRPr="005E5CC3">
        <w:rPr>
          <w:i/>
          <w:iCs/>
        </w:rPr>
        <w:t>Please remember our discussion about TRUST in this course!</w:t>
      </w:r>
    </w:p>
    <w:p w14:paraId="4F1AC891" w14:textId="3BC630B4" w:rsidR="008B5DBA" w:rsidRDefault="008B5DBA" w:rsidP="008B5DBA">
      <w:pPr>
        <w:pStyle w:val="Heading1"/>
      </w:pPr>
      <w:r>
        <w:t>Submission and Grading</w:t>
      </w:r>
    </w:p>
    <w:p w14:paraId="01AC5E92" w14:textId="30B04187" w:rsidR="008B5DBA" w:rsidRDefault="005E14B2" w:rsidP="008B5DBA">
      <w:r>
        <w:t xml:space="preserve">This individual assignment is worth </w:t>
      </w:r>
      <w:r w:rsidR="0052215E">
        <w:t>8% of your final course grade</w:t>
      </w:r>
      <w:r>
        <w:t>.</w:t>
      </w:r>
    </w:p>
    <w:p w14:paraId="405AD94B" w14:textId="77777777" w:rsidR="0005494C" w:rsidRDefault="0005494C" w:rsidP="008B5DBA"/>
    <w:p w14:paraId="06342022" w14:textId="27E3B064" w:rsidR="0005494C" w:rsidRDefault="1585C4D2" w:rsidP="0005494C">
      <w:pPr>
        <w:pStyle w:val="ListParagraph"/>
        <w:numPr>
          <w:ilvl w:val="0"/>
          <w:numId w:val="3"/>
        </w:numPr>
      </w:pPr>
      <w:r>
        <w:t>2</w:t>
      </w:r>
      <w:r w:rsidR="0005494C">
        <w:t>5% of your score is based on the quality of your submission, as determined by the peer reviews you receive</w:t>
      </w:r>
    </w:p>
    <w:p w14:paraId="17194E5D" w14:textId="3422A532" w:rsidR="0005494C" w:rsidRDefault="789CBF4A" w:rsidP="0005494C">
      <w:pPr>
        <w:pStyle w:val="ListParagraph"/>
        <w:numPr>
          <w:ilvl w:val="0"/>
          <w:numId w:val="3"/>
        </w:numPr>
      </w:pPr>
      <w:r>
        <w:t>40</w:t>
      </w:r>
      <w:r w:rsidR="0005494C">
        <w:t>% of your score is based on the calibrations</w:t>
      </w:r>
      <w:r w:rsidR="00E6731E">
        <w:t xml:space="preserve"> you perform in the peer review tool (this will be discussed in class)</w:t>
      </w:r>
    </w:p>
    <w:p w14:paraId="54C1248F" w14:textId="71A5DD95" w:rsidR="00E6731E" w:rsidRDefault="00E6731E" w:rsidP="0005494C">
      <w:pPr>
        <w:pStyle w:val="ListParagraph"/>
        <w:numPr>
          <w:ilvl w:val="0"/>
          <w:numId w:val="3"/>
        </w:numPr>
      </w:pPr>
      <w:r>
        <w:t>2</w:t>
      </w:r>
      <w:r w:rsidR="0C478964">
        <w:t>5</w:t>
      </w:r>
      <w:r>
        <w:t xml:space="preserve">% of your score is based on the </w:t>
      </w:r>
      <w:r w:rsidR="05866F53">
        <w:t xml:space="preserve">quality of the </w:t>
      </w:r>
      <w:r>
        <w:t xml:space="preserve">peer reviews </w:t>
      </w:r>
      <w:r w:rsidRPr="0972BDBD">
        <w:rPr>
          <w:b/>
          <w:bCs/>
          <w:i/>
          <w:iCs/>
        </w:rPr>
        <w:t>you provide</w:t>
      </w:r>
      <w:r>
        <w:t xml:space="preserve"> to your fellow students</w:t>
      </w:r>
    </w:p>
    <w:p w14:paraId="6658D6AE" w14:textId="1287CC95" w:rsidR="00E6731E" w:rsidRDefault="00E6731E" w:rsidP="0005494C">
      <w:pPr>
        <w:pStyle w:val="ListParagraph"/>
        <w:numPr>
          <w:ilvl w:val="0"/>
          <w:numId w:val="3"/>
        </w:numPr>
      </w:pPr>
      <w:r>
        <w:t xml:space="preserve">10% of your score is based on </w:t>
      </w:r>
      <w:r w:rsidR="3A2F68DC">
        <w:t xml:space="preserve">a </w:t>
      </w:r>
      <w:r w:rsidR="3FDBDC23">
        <w:t>self-review</w:t>
      </w:r>
      <w:r>
        <w:t xml:space="preserve"> </w:t>
      </w:r>
      <w:r w:rsidR="3FA85B90">
        <w:t xml:space="preserve">of your own work </w:t>
      </w:r>
      <w:r>
        <w:t>after you conclude the peer review process</w:t>
      </w:r>
    </w:p>
    <w:p w14:paraId="49C389E4" w14:textId="78331C98" w:rsidR="008B5DBA" w:rsidRDefault="008B5DBA" w:rsidP="008B5DBA">
      <w:pPr>
        <w:pStyle w:val="Heading1"/>
      </w:pPr>
      <w:r>
        <w:t>Rubric</w:t>
      </w:r>
    </w:p>
    <w:p w14:paraId="7FEE8EDE" w14:textId="1CE588DC" w:rsidR="00FC64E0" w:rsidRDefault="00F652AE" w:rsidP="00921785">
      <w:r>
        <w:t>Your peer reviewers will be asked to evaluate your CDM based on the criteria listed below.</w:t>
      </w:r>
      <w:r w:rsidR="00583BFE">
        <w:t xml:space="preserve"> </w:t>
      </w:r>
      <w:r w:rsidR="00FC64E0">
        <w:t>This is not an exhaustive list</w:t>
      </w:r>
      <w:r>
        <w:t xml:space="preserve"> of elements of a </w:t>
      </w:r>
      <w:r w:rsidR="7117377C">
        <w:t>CDM but</w:t>
      </w:r>
      <w:r w:rsidR="00FC64E0">
        <w:t xml:space="preserve"> provide</w:t>
      </w:r>
      <w:r>
        <w:t>s</w:t>
      </w:r>
      <w:r w:rsidR="00FC64E0">
        <w:t xml:space="preserve"> guidance </w:t>
      </w:r>
      <w:r w:rsidR="5310118B">
        <w:t>to produce</w:t>
      </w:r>
      <w:r w:rsidR="00FC64E0">
        <w:t xml:space="preserve"> a </w:t>
      </w:r>
      <w:r w:rsidR="003B323F">
        <w:t xml:space="preserve">superior </w:t>
      </w:r>
      <w:r>
        <w:t>assignment submission</w:t>
      </w:r>
      <w:r w:rsidR="003B323F">
        <w:t>.</w:t>
      </w:r>
    </w:p>
    <w:p w14:paraId="6013FC57" w14:textId="77777777" w:rsidR="003B323F" w:rsidRDefault="003B323F" w:rsidP="00921785"/>
    <w:p w14:paraId="011F2CA4" w14:textId="10D7A712" w:rsidR="003B323F" w:rsidRDefault="003B323F" w:rsidP="003B323F">
      <w:pPr>
        <w:pStyle w:val="ListParagraph"/>
        <w:numPr>
          <w:ilvl w:val="0"/>
          <w:numId w:val="1"/>
        </w:numPr>
      </w:pPr>
      <w:r>
        <w:t xml:space="preserve">Quantity </w:t>
      </w:r>
      <w:r>
        <w:rPr>
          <w:b/>
          <w:bCs/>
        </w:rPr>
        <w:t>and quality</w:t>
      </w:r>
      <w:r>
        <w:t xml:space="preserve"> of entities</w:t>
      </w:r>
    </w:p>
    <w:p w14:paraId="42974A6B" w14:textId="7851BD22" w:rsidR="003B323F" w:rsidRDefault="003B323F" w:rsidP="003B323F">
      <w:pPr>
        <w:pStyle w:val="ListParagraph"/>
        <w:numPr>
          <w:ilvl w:val="1"/>
          <w:numId w:val="1"/>
        </w:numPr>
      </w:pPr>
      <w:r>
        <w:t xml:space="preserve">The </w:t>
      </w:r>
      <w:r w:rsidR="00810E8C">
        <w:t>CDM captures all the entities required to support the business processes</w:t>
      </w:r>
    </w:p>
    <w:p w14:paraId="293DE7D9" w14:textId="21C90FE3" w:rsidR="001346F3" w:rsidRDefault="00810E8C" w:rsidP="001346F3">
      <w:pPr>
        <w:pStyle w:val="ListParagraph"/>
        <w:numPr>
          <w:ilvl w:val="1"/>
          <w:numId w:val="1"/>
        </w:numPr>
      </w:pPr>
      <w:r>
        <w:t>Redundant entities are eliminated</w:t>
      </w:r>
    </w:p>
    <w:p w14:paraId="390B794A" w14:textId="3343A04A" w:rsidR="004C3F49" w:rsidRDefault="00E277C7" w:rsidP="004C3F49">
      <w:pPr>
        <w:pStyle w:val="ListParagraph"/>
        <w:numPr>
          <w:ilvl w:val="1"/>
          <w:numId w:val="1"/>
        </w:numPr>
      </w:pPr>
      <w:r>
        <w:t xml:space="preserve">CDM includes implied entities indicative of </w:t>
      </w:r>
      <w:r w:rsidR="004C3F49">
        <w:t>deeper analysis of business processes</w:t>
      </w:r>
    </w:p>
    <w:p w14:paraId="09524D52" w14:textId="74F8AD3A" w:rsidR="004C3F49" w:rsidRDefault="007933EB" w:rsidP="004C3F49">
      <w:pPr>
        <w:pStyle w:val="ListParagraph"/>
        <w:numPr>
          <w:ilvl w:val="1"/>
          <w:numId w:val="1"/>
        </w:numPr>
      </w:pPr>
      <w:r>
        <w:t>Quality &gt; Quantity</w:t>
      </w:r>
      <w:r w:rsidR="004C3F49">
        <w:t>: More entities does not necessarily equal a better CDM</w:t>
      </w:r>
    </w:p>
    <w:p w14:paraId="2E697B2E" w14:textId="6D78911F" w:rsidR="004C3F49" w:rsidRDefault="00956FC8" w:rsidP="004C3F49">
      <w:pPr>
        <w:pStyle w:val="ListParagraph"/>
        <w:numPr>
          <w:ilvl w:val="0"/>
          <w:numId w:val="1"/>
        </w:numPr>
      </w:pPr>
      <w:r>
        <w:t>Directionality of relationships</w:t>
      </w:r>
    </w:p>
    <w:p w14:paraId="335AE0CF" w14:textId="4F27EF15" w:rsidR="00956FC8" w:rsidRDefault="00956FC8" w:rsidP="00956FC8">
      <w:pPr>
        <w:pStyle w:val="ListParagraph"/>
        <w:numPr>
          <w:ilvl w:val="1"/>
          <w:numId w:val="1"/>
        </w:numPr>
      </w:pPr>
      <w:r>
        <w:t xml:space="preserve">Use of </w:t>
      </w:r>
      <w:r w:rsidR="00892865">
        <w:t>connector/</w:t>
      </w:r>
      <w:r>
        <w:t>arrow notation to indicate 1:1, 1:*, and *:* relationships between entities</w:t>
      </w:r>
    </w:p>
    <w:p w14:paraId="5C47CB28" w14:textId="0EB26F29" w:rsidR="00956FC8" w:rsidRDefault="00956FC8" w:rsidP="00956FC8">
      <w:pPr>
        <w:pStyle w:val="ListParagraph"/>
        <w:numPr>
          <w:ilvl w:val="1"/>
          <w:numId w:val="1"/>
        </w:numPr>
      </w:pPr>
      <w:r>
        <w:t>A</w:t>
      </w:r>
      <w:r w:rsidR="004012E4">
        <w:t>rrow direction is consistent with relationship type</w:t>
      </w:r>
    </w:p>
    <w:p w14:paraId="56F26BF2" w14:textId="03A5BB58" w:rsidR="004012E4" w:rsidRDefault="00FA6E88" w:rsidP="00956FC8">
      <w:pPr>
        <w:pStyle w:val="ListParagraph"/>
        <w:numPr>
          <w:ilvl w:val="1"/>
          <w:numId w:val="1"/>
        </w:numPr>
      </w:pPr>
      <w:r>
        <w:t>All necessary relationships are included (including self-referential relationships)</w:t>
      </w:r>
    </w:p>
    <w:p w14:paraId="0ABC1631" w14:textId="02DE544D" w:rsidR="00FA6E88" w:rsidRDefault="00045F41" w:rsidP="00FA6E88">
      <w:pPr>
        <w:pStyle w:val="ListParagraph"/>
        <w:numPr>
          <w:ilvl w:val="0"/>
          <w:numId w:val="1"/>
        </w:numPr>
      </w:pPr>
      <w:r>
        <w:t>Use of descriptors</w:t>
      </w:r>
    </w:p>
    <w:p w14:paraId="1E90B34E" w14:textId="7EBE900B" w:rsidR="00045F41" w:rsidRDefault="00045F41" w:rsidP="00045F41">
      <w:pPr>
        <w:pStyle w:val="ListParagraph"/>
        <w:numPr>
          <w:ilvl w:val="1"/>
          <w:numId w:val="1"/>
        </w:numPr>
      </w:pPr>
      <w:r>
        <w:t>Succinct verbs are used to describe the relationship between entities</w:t>
      </w:r>
    </w:p>
    <w:p w14:paraId="43013E13" w14:textId="07E1204D" w:rsidR="003840E1" w:rsidRDefault="003840E1" w:rsidP="00045F41">
      <w:pPr>
        <w:pStyle w:val="ListParagraph"/>
        <w:numPr>
          <w:ilvl w:val="1"/>
          <w:numId w:val="1"/>
        </w:numPr>
      </w:pPr>
      <w:r>
        <w:t>Descriptors relate specifically to business processes</w:t>
      </w:r>
    </w:p>
    <w:p w14:paraId="1B5B76CA" w14:textId="5048375B" w:rsidR="00956FC8" w:rsidRDefault="00956FC8" w:rsidP="00956FC8">
      <w:pPr>
        <w:pStyle w:val="ListParagraph"/>
        <w:numPr>
          <w:ilvl w:val="0"/>
          <w:numId w:val="1"/>
        </w:numPr>
      </w:pPr>
      <w:r>
        <w:t xml:space="preserve">Readability and </w:t>
      </w:r>
      <w:r w:rsidR="003840E1">
        <w:t>i</w:t>
      </w:r>
      <w:r>
        <w:t>ntelligibility</w:t>
      </w:r>
    </w:p>
    <w:p w14:paraId="05F4EE25" w14:textId="739EB933" w:rsidR="009F5B98" w:rsidRDefault="009F5B98" w:rsidP="000552AE">
      <w:pPr>
        <w:pStyle w:val="ListParagraph"/>
        <w:numPr>
          <w:ilvl w:val="1"/>
          <w:numId w:val="1"/>
        </w:numPr>
      </w:pPr>
      <w:r>
        <w:t>System description is attached as the first page(s) of the submission</w:t>
      </w:r>
    </w:p>
    <w:p w14:paraId="7A2E11BC" w14:textId="32125FE0" w:rsidR="000552AE" w:rsidRDefault="000552AE" w:rsidP="000552AE">
      <w:pPr>
        <w:pStyle w:val="ListParagraph"/>
        <w:numPr>
          <w:ilvl w:val="1"/>
          <w:numId w:val="1"/>
        </w:numPr>
      </w:pPr>
      <w:r>
        <w:t>Diagram fits on a single page (page size does not matter)</w:t>
      </w:r>
    </w:p>
    <w:p w14:paraId="70B9E5D9" w14:textId="24F046AD" w:rsidR="000640DF" w:rsidRDefault="000640DF" w:rsidP="000552AE">
      <w:pPr>
        <w:pStyle w:val="ListParagraph"/>
        <w:numPr>
          <w:ilvl w:val="1"/>
          <w:numId w:val="1"/>
        </w:numPr>
      </w:pPr>
      <w:r>
        <w:t>Entities are neatly aligned</w:t>
      </w:r>
      <w:r w:rsidR="00C54BD7">
        <w:t xml:space="preserve"> and related entities are close to one another</w:t>
      </w:r>
    </w:p>
    <w:p w14:paraId="418555F7" w14:textId="555C9E6A" w:rsidR="000640DF" w:rsidRDefault="000640DF" w:rsidP="000552AE">
      <w:pPr>
        <w:pStyle w:val="ListParagraph"/>
        <w:numPr>
          <w:ilvl w:val="1"/>
          <w:numId w:val="1"/>
        </w:numPr>
      </w:pPr>
      <w:r>
        <w:t>Relationship</w:t>
      </w:r>
      <w:r w:rsidR="00137CFD">
        <w:t xml:space="preserve"> arrows are easy to follow</w:t>
      </w:r>
      <w:r w:rsidR="00C54BD7">
        <w:t xml:space="preserve"> and </w:t>
      </w:r>
      <w:r w:rsidR="00137CFD">
        <w:t>do not intersect (whenever possible)</w:t>
      </w:r>
    </w:p>
    <w:p w14:paraId="00BC62EA" w14:textId="6AC073EB" w:rsidR="00C54BD7" w:rsidRPr="00921785" w:rsidRDefault="00C54BD7" w:rsidP="000552AE">
      <w:pPr>
        <w:pStyle w:val="ListParagraph"/>
        <w:numPr>
          <w:ilvl w:val="1"/>
          <w:numId w:val="1"/>
        </w:numPr>
      </w:pPr>
      <w:r>
        <w:t>Descriptors are easy to read</w:t>
      </w:r>
    </w:p>
    <w:sectPr w:rsidR="00C54BD7" w:rsidRPr="0092178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48A93" w14:textId="77777777" w:rsidR="00513582" w:rsidRDefault="00513582" w:rsidP="003633A4">
      <w:r>
        <w:separator/>
      </w:r>
    </w:p>
  </w:endnote>
  <w:endnote w:type="continuationSeparator" w:id="0">
    <w:p w14:paraId="38583747" w14:textId="77777777" w:rsidR="00513582" w:rsidRDefault="00513582" w:rsidP="003633A4">
      <w:r>
        <w:continuationSeparator/>
      </w:r>
    </w:p>
  </w:endnote>
  <w:endnote w:type="continuationNotice" w:id="1">
    <w:p w14:paraId="55DD533D" w14:textId="77777777" w:rsidR="00513582" w:rsidRDefault="005135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6D31F" w14:textId="77777777" w:rsidR="00955107" w:rsidRDefault="009551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F418D" w14:textId="77777777" w:rsidR="003633A4" w:rsidRDefault="003633A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D7CFBF8" wp14:editId="7EDB2811">
              <wp:simplePos x="0" y="0"/>
              <wp:positionH relativeFrom="column">
                <wp:posOffset>0</wp:posOffset>
              </wp:positionH>
              <wp:positionV relativeFrom="paragraph">
                <wp:posOffset>77671</wp:posOffset>
              </wp:positionV>
              <wp:extent cx="6400800" cy="0"/>
              <wp:effectExtent l="0" t="0" r="12700" b="12700"/>
              <wp:wrapNone/>
              <wp:docPr id="52716699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<w:pict>
            <v:line id="Straight Connector 4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0,6.1pt" to="7in,6.1pt" w14:anchorId="086DDF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">
              <v:stroke joinstyle="miter"/>
            </v:line>
          </w:pict>
        </mc:Fallback>
      </mc:AlternateContent>
    </w:r>
  </w:p>
  <w:p w14:paraId="1102894E" w14:textId="77C58F46" w:rsidR="003633A4" w:rsidRDefault="00955107">
    <w:pPr>
      <w:pStyle w:val="Footer"/>
    </w:pPr>
    <w:r>
      <w:fldChar w:fldCharType="begin"/>
    </w:r>
    <w:r>
      <w:instrText xml:space="preserve"> INCLUDEPICTURE "https://business.purdue.edu/includes/img/medsb_h-full-rgb_1.png" \* MERGEFORMATINET </w:instrText>
    </w:r>
    <w:r>
      <w:fldChar w:fldCharType="separate"/>
    </w:r>
    <w:r>
      <w:rPr>
        <w:noProof/>
      </w:rPr>
      <w:drawing>
        <wp:inline distT="0" distB="0" distL="0" distR="0" wp14:anchorId="71166A56" wp14:editId="03FA5377">
          <wp:extent cx="2544758" cy="271604"/>
          <wp:effectExtent l="0" t="0" r="0" b="0"/>
          <wp:docPr id="118671160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99849" cy="298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3734E" w14:textId="77777777" w:rsidR="00955107" w:rsidRDefault="009551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8BF31" w14:textId="77777777" w:rsidR="00513582" w:rsidRDefault="00513582" w:rsidP="003633A4">
      <w:r>
        <w:separator/>
      </w:r>
    </w:p>
  </w:footnote>
  <w:footnote w:type="continuationSeparator" w:id="0">
    <w:p w14:paraId="27B25903" w14:textId="77777777" w:rsidR="00513582" w:rsidRDefault="00513582" w:rsidP="003633A4">
      <w:r>
        <w:continuationSeparator/>
      </w:r>
    </w:p>
  </w:footnote>
  <w:footnote w:type="continuationNotice" w:id="1">
    <w:p w14:paraId="25941E70" w14:textId="77777777" w:rsidR="00513582" w:rsidRDefault="0051358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44DB9" w14:textId="77777777" w:rsidR="00955107" w:rsidRDefault="009551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ED444" w14:textId="77777777" w:rsidR="00955107" w:rsidRDefault="009551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726AF" w14:textId="77777777" w:rsidR="00955107" w:rsidRDefault="009551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06034"/>
    <w:multiLevelType w:val="hybridMultilevel"/>
    <w:tmpl w:val="0B8A0F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D6C24"/>
    <w:multiLevelType w:val="hybridMultilevel"/>
    <w:tmpl w:val="5AB8C360"/>
    <w:lvl w:ilvl="0" w:tplc="758E231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7B2127"/>
    <w:multiLevelType w:val="hybridMultilevel"/>
    <w:tmpl w:val="2DA21362"/>
    <w:lvl w:ilvl="0" w:tplc="758E231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5010824">
    <w:abstractNumId w:val="0"/>
  </w:num>
  <w:num w:numId="2" w16cid:durableId="1752043652">
    <w:abstractNumId w:val="1"/>
  </w:num>
  <w:num w:numId="3" w16cid:durableId="1585334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hideSpellingErrors/>
  <w:hideGrammaticalErrors/>
  <w:attachedTemplate r:id="rId1"/>
  <w:defaultTabStop w:val="720"/>
  <w:characterSpacingControl w:val="doNotCompress"/>
  <w:hdrShapeDefaults>
    <o:shapedefaults v:ext="edit" spidmax="102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35C"/>
    <w:rsid w:val="00045F41"/>
    <w:rsid w:val="0005494C"/>
    <w:rsid w:val="000552AE"/>
    <w:rsid w:val="000640DF"/>
    <w:rsid w:val="000835DB"/>
    <w:rsid w:val="000B13BA"/>
    <w:rsid w:val="001251C2"/>
    <w:rsid w:val="001346F3"/>
    <w:rsid w:val="00137CFD"/>
    <w:rsid w:val="001A1DA8"/>
    <w:rsid w:val="001E4E66"/>
    <w:rsid w:val="001F1761"/>
    <w:rsid w:val="00307535"/>
    <w:rsid w:val="003633A4"/>
    <w:rsid w:val="003840E1"/>
    <w:rsid w:val="00394168"/>
    <w:rsid w:val="003B323F"/>
    <w:rsid w:val="003E1BBD"/>
    <w:rsid w:val="003F4048"/>
    <w:rsid w:val="004012E4"/>
    <w:rsid w:val="004014C0"/>
    <w:rsid w:val="004249AD"/>
    <w:rsid w:val="00427181"/>
    <w:rsid w:val="0048063B"/>
    <w:rsid w:val="004A4F17"/>
    <w:rsid w:val="004C3F49"/>
    <w:rsid w:val="00513582"/>
    <w:rsid w:val="00515BC9"/>
    <w:rsid w:val="0052215E"/>
    <w:rsid w:val="0052399D"/>
    <w:rsid w:val="00566133"/>
    <w:rsid w:val="00583BFE"/>
    <w:rsid w:val="00596D06"/>
    <w:rsid w:val="005E14B2"/>
    <w:rsid w:val="005E5CC3"/>
    <w:rsid w:val="00675FB8"/>
    <w:rsid w:val="00692F4C"/>
    <w:rsid w:val="006A2101"/>
    <w:rsid w:val="006C3E85"/>
    <w:rsid w:val="006E514F"/>
    <w:rsid w:val="00703E68"/>
    <w:rsid w:val="00707169"/>
    <w:rsid w:val="0072286E"/>
    <w:rsid w:val="00753CF5"/>
    <w:rsid w:val="007630EB"/>
    <w:rsid w:val="007933EB"/>
    <w:rsid w:val="007C09F6"/>
    <w:rsid w:val="007F6CF4"/>
    <w:rsid w:val="00810E8C"/>
    <w:rsid w:val="0085349B"/>
    <w:rsid w:val="00872578"/>
    <w:rsid w:val="0088559B"/>
    <w:rsid w:val="00892865"/>
    <w:rsid w:val="008B5DBA"/>
    <w:rsid w:val="008D67C3"/>
    <w:rsid w:val="00921785"/>
    <w:rsid w:val="009433C0"/>
    <w:rsid w:val="00955107"/>
    <w:rsid w:val="00956FC8"/>
    <w:rsid w:val="009F5B98"/>
    <w:rsid w:val="00A17C87"/>
    <w:rsid w:val="00A264F8"/>
    <w:rsid w:val="00B213AB"/>
    <w:rsid w:val="00BB1FD3"/>
    <w:rsid w:val="00BE1893"/>
    <w:rsid w:val="00C17F41"/>
    <w:rsid w:val="00C2435C"/>
    <w:rsid w:val="00C2489B"/>
    <w:rsid w:val="00C54BD7"/>
    <w:rsid w:val="00C64FF9"/>
    <w:rsid w:val="00CA6B8B"/>
    <w:rsid w:val="00CC6D36"/>
    <w:rsid w:val="00CC6F98"/>
    <w:rsid w:val="00D13A7D"/>
    <w:rsid w:val="00D53443"/>
    <w:rsid w:val="00D83CD7"/>
    <w:rsid w:val="00DA1725"/>
    <w:rsid w:val="00DF7636"/>
    <w:rsid w:val="00E277C7"/>
    <w:rsid w:val="00E6731E"/>
    <w:rsid w:val="00EB0968"/>
    <w:rsid w:val="00F320E9"/>
    <w:rsid w:val="00F652AE"/>
    <w:rsid w:val="00FA6E88"/>
    <w:rsid w:val="00FB10D2"/>
    <w:rsid w:val="00FC64E0"/>
    <w:rsid w:val="05866F53"/>
    <w:rsid w:val="0972BDBD"/>
    <w:rsid w:val="0C478964"/>
    <w:rsid w:val="1585C4D2"/>
    <w:rsid w:val="1EF7EFCE"/>
    <w:rsid w:val="201DBCC7"/>
    <w:rsid w:val="29DFA397"/>
    <w:rsid w:val="3A2F68DC"/>
    <w:rsid w:val="3FA85B90"/>
    <w:rsid w:val="3FDBDC23"/>
    <w:rsid w:val="5310118B"/>
    <w:rsid w:val="534E229F"/>
    <w:rsid w:val="7117377C"/>
    <w:rsid w:val="789CB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1A011E"/>
  <w15:chartTrackingRefBased/>
  <w15:docId w15:val="{41C3008E-2BB6-4C1B-8E44-C57F5DF08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3A4"/>
    <w:rPr>
      <w:rFonts w:ascii="Palatino Linotype" w:hAnsi="Palatino Linotype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33A4"/>
    <w:pPr>
      <w:keepNext/>
      <w:keepLines/>
      <w:pBdr>
        <w:top w:val="single" w:sz="4" w:space="1" w:color="000000" w:themeColor="text1"/>
        <w:left w:val="single" w:sz="4" w:space="4" w:color="000000" w:themeColor="text1"/>
        <w:bottom w:val="single" w:sz="4" w:space="1" w:color="000000" w:themeColor="text1"/>
        <w:right w:val="single" w:sz="4" w:space="4" w:color="000000" w:themeColor="text1"/>
      </w:pBdr>
      <w:shd w:val="clear" w:color="auto" w:fill="000000" w:themeFill="text1"/>
      <w:spacing w:before="240"/>
      <w:outlineLvl w:val="0"/>
    </w:pPr>
    <w:rPr>
      <w:rFonts w:eastAsiaTheme="majorEastAsia" w:cstheme="majorBidi"/>
      <w:b/>
      <w:color w:val="FFFFFF" w:themeColor="background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3CD7"/>
    <w:pPr>
      <w:keepNext/>
      <w:keepLines/>
      <w:spacing w:before="120"/>
      <w:outlineLvl w:val="1"/>
    </w:pPr>
    <w:rPr>
      <w:rFonts w:eastAsiaTheme="majorEastAsia" w:cstheme="majorBidi"/>
      <w:b/>
      <w:i/>
      <w:color w:val="8E6F3E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33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33A4"/>
  </w:style>
  <w:style w:type="paragraph" w:styleId="Footer">
    <w:name w:val="footer"/>
    <w:basedOn w:val="Normal"/>
    <w:link w:val="FooterChar"/>
    <w:uiPriority w:val="99"/>
    <w:unhideWhenUsed/>
    <w:rsid w:val="003633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33A4"/>
  </w:style>
  <w:style w:type="character" w:customStyle="1" w:styleId="Heading1Char">
    <w:name w:val="Heading 1 Char"/>
    <w:basedOn w:val="DefaultParagraphFont"/>
    <w:link w:val="Heading1"/>
    <w:uiPriority w:val="9"/>
    <w:rsid w:val="003633A4"/>
    <w:rPr>
      <w:rFonts w:ascii="Palatino Linotype" w:eastAsiaTheme="majorEastAsia" w:hAnsi="Palatino Linotype" w:cstheme="majorBidi"/>
      <w:b/>
      <w:color w:val="FFFFFF" w:themeColor="background1"/>
      <w:sz w:val="28"/>
      <w:szCs w:val="32"/>
      <w:shd w:val="clear" w:color="auto" w:fill="000000" w:themeFill="text1"/>
    </w:rPr>
  </w:style>
  <w:style w:type="character" w:customStyle="1" w:styleId="Heading2Char">
    <w:name w:val="Heading 2 Char"/>
    <w:basedOn w:val="DefaultParagraphFont"/>
    <w:link w:val="Heading2"/>
    <w:uiPriority w:val="9"/>
    <w:rsid w:val="00D83CD7"/>
    <w:rPr>
      <w:rFonts w:ascii="Palatino Linotype" w:eastAsiaTheme="majorEastAsia" w:hAnsi="Palatino Linotype" w:cstheme="majorBidi"/>
      <w:b/>
      <w:i/>
      <w:color w:val="8E6F3E"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633A4"/>
    <w:pPr>
      <w:contextualSpacing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3A4"/>
    <w:rPr>
      <w:rFonts w:ascii="Palatino Linotype" w:eastAsiaTheme="majorEastAsia" w:hAnsi="Palatino Linotype" w:cstheme="majorBidi"/>
      <w:spacing w:val="-10"/>
      <w:kern w:val="28"/>
      <w:sz w:val="36"/>
      <w:szCs w:val="56"/>
    </w:rPr>
  </w:style>
  <w:style w:type="paragraph" w:styleId="ListParagraph">
    <w:name w:val="List Paragraph"/>
    <w:basedOn w:val="Normal"/>
    <w:uiPriority w:val="34"/>
    <w:qFormat/>
    <w:rsid w:val="003B323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6C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6C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forms.office.com/Pages/ResponsePage.aspx?id=Ob0wQVN8nEGx5YdY1tY_IV8KBATz-BtPkv84jCykxKZUQ1JESFNURjFSOEtTQzFONFJLSlhYVUwxNi4u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robelliott/Library/Group%20Containers/UBF8T346G9.Office/User%20Content.localized/Templates.localized/MGMT_assign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MGMT_assignment.dotx</Template>
  <TotalTime>0</TotalTime>
  <Pages>2</Pages>
  <Words>587</Words>
  <Characters>3352</Characters>
  <Application>Microsoft Office Word</Application>
  <DocSecurity>4</DocSecurity>
  <Lines>27</Lines>
  <Paragraphs>7</Paragraphs>
  <ScaleCrop>false</ScaleCrop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Elliott</dc:creator>
  <cp:keywords/>
  <dc:description/>
  <cp:lastModifiedBy>Ramana prabhu Sana</cp:lastModifiedBy>
  <cp:revision>2</cp:revision>
  <dcterms:created xsi:type="dcterms:W3CDTF">2025-08-29T21:16:00Z</dcterms:created>
  <dcterms:modified xsi:type="dcterms:W3CDTF">2025-08-29T21:16:00Z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2024-08-08T15:33:40Z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38967049-0368-4b42-8130-58cb79767074</vt:lpwstr>
  </property>
  <property fmtid="{D5CDD505-2E9C-101B-9397-08002B2CF9AE}" pid="8" name="MSIP_Label_4044bd30-2ed7-4c9d-9d12-46200872a97b_ContentBits">
    <vt:lpwstr>0</vt:lpwstr>
  </property>
</Properties>
</file>