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07535" w:rsidP="003633A4" w:rsidRDefault="00A61778" w14:paraId="31EC122C" w14:textId="6AEA1E99">
      <w:pPr>
        <w:pStyle w:val="Title"/>
      </w:pPr>
      <w:r>
        <w:t xml:space="preserve">ICE: Entity Discovery </w:t>
      </w:r>
      <w:r w:rsidR="00687559">
        <w:t>from System Description</w:t>
      </w:r>
    </w:p>
    <w:p w:rsidR="00307535" w:rsidP="00437B19" w:rsidRDefault="00437B19" w14:paraId="526410AE" w14:textId="7A388557">
      <w:pPr>
        <w:pStyle w:val="Heading1"/>
      </w:pPr>
      <w:r>
        <w:t>Obtain the System Description</w:t>
      </w:r>
    </w:p>
    <w:p w:rsidR="00437B19" w:rsidP="00437B19" w:rsidRDefault="00D12BF7" w14:paraId="3B74955D" w14:textId="756A23A6">
      <w:pPr>
        <w:pStyle w:val="ListParagraph"/>
        <w:numPr>
          <w:ilvl w:val="0"/>
          <w:numId w:val="1"/>
        </w:numPr>
        <w:rPr/>
      </w:pPr>
      <w:hyperlink r:id="R2ae3a2c70dd441e7">
        <w:r w:rsidRPr="7C474E4C" w:rsidR="00437B19">
          <w:rPr>
            <w:rStyle w:val="Hyperlink"/>
          </w:rPr>
          <w:t>Review the complete system description for AudioSphere here</w:t>
        </w:r>
      </w:hyperlink>
    </w:p>
    <w:p w:rsidR="00437B19" w:rsidP="00437B19" w:rsidRDefault="00437B19" w14:paraId="434DDD0C" w14:textId="3B056342">
      <w:pPr>
        <w:pStyle w:val="Heading1"/>
      </w:pPr>
      <w:r>
        <w:t>Instructions</w:t>
      </w:r>
    </w:p>
    <w:p w:rsidR="005627DD" w:rsidP="005627DD" w:rsidRDefault="005627DD" w14:paraId="110C3E75" w14:textId="77777777">
      <w:r>
        <w:t>In a text document, do the following:</w:t>
      </w:r>
    </w:p>
    <w:p w:rsidR="005627DD" w:rsidP="005627DD" w:rsidRDefault="005627DD" w14:paraId="1DC4D59D" w14:textId="77777777"/>
    <w:p w:rsidR="005627DD" w:rsidP="005627DD" w:rsidRDefault="005627DD" w14:paraId="4DB7E603" w14:textId="77777777">
      <w:pPr>
        <w:pStyle w:val="ListParagraph"/>
        <w:numPr>
          <w:ilvl w:val="0"/>
          <w:numId w:val="2"/>
        </w:numPr>
        <w:rPr/>
      </w:pPr>
      <w:r w:rsidR="005627DD">
        <w:rPr/>
        <w:t>List the names of ALL participants in your small group</w:t>
      </w:r>
    </w:p>
    <w:p w:rsidR="3AC701DE" w:rsidP="6E9E73E2" w:rsidRDefault="3AC701DE" w14:paraId="4BC987F5" w14:textId="63C4680E">
      <w:pPr>
        <w:pStyle w:val="ListParagraph"/>
        <w:numPr>
          <w:ilvl w:val="1"/>
          <w:numId w:val="2"/>
        </w:numPr>
        <w:rPr/>
      </w:pPr>
      <w:r w:rsidR="3AC701DE">
        <w:rPr/>
        <w:t>Please write the names as they appear in Brightspace</w:t>
      </w:r>
    </w:p>
    <w:p w:rsidR="005627DD" w:rsidP="005627DD" w:rsidRDefault="005627DD" w14:paraId="13196937" w14:textId="77777777">
      <w:pPr>
        <w:pStyle w:val="ListParagraph"/>
        <w:numPr>
          <w:ilvl w:val="0"/>
          <w:numId w:val="2"/>
        </w:numPr>
      </w:pPr>
      <w:r>
        <w:t>Create a list of all candidate entities you can find in the system description</w:t>
      </w:r>
    </w:p>
    <w:p w:rsidRPr="005627DD" w:rsidR="005627DD" w:rsidP="005627DD" w:rsidRDefault="005627DD" w14:paraId="2CE9F8E7" w14:textId="1AA6FBDF">
      <w:pPr>
        <w:pStyle w:val="ListParagraph"/>
        <w:numPr>
          <w:ilvl w:val="1"/>
          <w:numId w:val="2"/>
        </w:numPr>
      </w:pPr>
      <w:r>
        <w:t xml:space="preserve">Do not delete entities from your list. If your group decides to remove an entity, mark it as removed with a </w:t>
      </w:r>
      <w:r w:rsidRPr="005627DD">
        <w:rPr>
          <w:strike/>
        </w:rPr>
        <w:t>strikethrough</w:t>
      </w:r>
      <w:r>
        <w:t xml:space="preserve">, </w:t>
      </w:r>
      <w:r w:rsidRPr="005627DD">
        <w:rPr>
          <w:i/>
          <w:iCs/>
        </w:rPr>
        <w:t>italics</w:t>
      </w:r>
      <w:r>
        <w:t xml:space="preserve">, or some other </w:t>
      </w:r>
      <w:r w:rsidRPr="005627DD">
        <w:rPr>
          <w:color w:val="C00000"/>
        </w:rPr>
        <w:t>obvious notation</w:t>
      </w:r>
    </w:p>
    <w:p w:rsidR="005627DD" w:rsidP="00CE36AD" w:rsidRDefault="005627DD" w14:paraId="6649DF59" w14:textId="48E321BF">
      <w:pPr>
        <w:pStyle w:val="Heading1"/>
      </w:pPr>
      <w:r>
        <w:t>Submission Instructions</w:t>
      </w:r>
    </w:p>
    <w:p w:rsidR="00CE36AD" w:rsidP="008E0DAE" w:rsidRDefault="00CE36AD" w14:paraId="59C7A958" w14:textId="77777777">
      <w:pPr>
        <w:pStyle w:val="ListParagraph"/>
        <w:numPr>
          <w:ilvl w:val="0"/>
          <w:numId w:val="3"/>
        </w:numPr>
      </w:pPr>
      <w:r w:rsidRPr="00CE36AD">
        <w:t>Attach your list of candidate entries to the assignment</w:t>
      </w:r>
    </w:p>
    <w:p w:rsidRPr="008E0DAE" w:rsidR="00CE36AD" w:rsidP="008E0DAE" w:rsidRDefault="00CE36AD" w14:paraId="52201797" w14:textId="6F532FE1">
      <w:pPr>
        <w:pStyle w:val="ListParagraph"/>
        <w:numPr>
          <w:ilvl w:val="0"/>
          <w:numId w:val="3"/>
        </w:numPr>
        <w:rPr>
          <w:color w:val="8E6F3E"/>
          <w:sz w:val="28"/>
          <w:szCs w:val="32"/>
        </w:rPr>
      </w:pPr>
      <w:r w:rsidRPr="008E0DAE">
        <w:rPr>
          <w:color w:val="8E6F3E"/>
          <w:sz w:val="28"/>
          <w:szCs w:val="32"/>
        </w:rPr>
        <w:t>ONLY ONE MEMBER OF EACH GROUP SHOULD SUBMIT THIS ASSIGNMENT</w:t>
      </w:r>
      <w:r w:rsidRPr="008E0DAE" w:rsidR="008E0DAE">
        <w:rPr>
          <w:color w:val="8E6F3E"/>
          <w:sz w:val="28"/>
          <w:szCs w:val="32"/>
        </w:rPr>
        <w:t>!!</w:t>
      </w:r>
    </w:p>
    <w:p w:rsidRPr="005627DD" w:rsidR="005627DD" w:rsidP="008E0DAE" w:rsidRDefault="00CE36AD" w14:paraId="2A9D576F" w14:textId="098056BF">
      <w:pPr>
        <w:pStyle w:val="ListParagraph"/>
        <w:numPr>
          <w:ilvl w:val="1"/>
          <w:numId w:val="3"/>
        </w:numPr>
      </w:pPr>
      <w:r w:rsidRPr="00CE36AD">
        <w:t>Grades will be posted for all group members listed in the document</w:t>
      </w:r>
    </w:p>
    <w:sectPr w:rsidRPr="005627DD" w:rsidR="005627D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36630" w:rsidP="003633A4" w:rsidRDefault="00736630" w14:paraId="0D6AF310" w14:textId="77777777">
      <w:r>
        <w:separator/>
      </w:r>
    </w:p>
  </w:endnote>
  <w:endnote w:type="continuationSeparator" w:id="0">
    <w:p w:rsidR="00736630" w:rsidP="003633A4" w:rsidRDefault="00736630" w14:paraId="786D6B44" w14:textId="77777777">
      <w:r>
        <w:continuationSeparator/>
      </w:r>
    </w:p>
  </w:endnote>
  <w:endnote w:type="continuationNotice" w:id="1">
    <w:p w:rsidR="00736630" w:rsidRDefault="00736630" w14:paraId="100B58CA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12BF7" w:rsidRDefault="00D12BF7" w14:paraId="6C5A852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3633A4" w:rsidRDefault="003633A4" w14:paraId="347F418D" w14:textId="7777777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D7CFBF8" wp14:editId="7EDB2811">
              <wp:simplePos x="0" y="0"/>
              <wp:positionH relativeFrom="column">
                <wp:posOffset>0</wp:posOffset>
              </wp:positionH>
              <wp:positionV relativeFrom="paragraph">
                <wp:posOffset>77671</wp:posOffset>
              </wp:positionV>
              <wp:extent cx="6400800" cy="0"/>
              <wp:effectExtent l="0" t="0" r="12700" b="12700"/>
              <wp:wrapNone/>
              <wp:docPr id="52716699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line id="Straight Connector 4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0,6.1pt" to="7in,6.1pt" w14:anchorId="0A5AA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">
              <v:stroke joinstyle="miter"/>
            </v:line>
          </w:pict>
        </mc:Fallback>
      </mc:AlternateContent>
    </w:r>
  </w:p>
  <w:p w:rsidR="003633A4" w:rsidRDefault="00D12BF7" w14:paraId="1102894E" w14:textId="47149013">
    <w:pPr>
      <w:pStyle w:val="Footer"/>
    </w:pPr>
    <w:r>
      <w:fldChar w:fldCharType="begin"/>
    </w:r>
    <w:r>
      <w:instrText xml:space="preserve"> INCLUDEPICTURE "https://business.purdue.edu/includes/img/medsb_h-full-rgb_1.png" \* MERGEFORMATINET </w:instrText>
    </w:r>
    <w:r>
      <w:fldChar w:fldCharType="separate"/>
    </w:r>
    <w:r>
      <w:rPr>
        <w:noProof/>
      </w:rPr>
      <w:drawing>
        <wp:inline distT="0" distB="0" distL="0" distR="0" wp14:anchorId="7AE7FCBE" wp14:editId="30D80F0B">
          <wp:extent cx="2544758" cy="271604"/>
          <wp:effectExtent l="0" t="0" r="0" b="0"/>
          <wp:docPr id="118671160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99849" cy="298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12BF7" w:rsidRDefault="00D12BF7" w14:paraId="4933D3C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36630" w:rsidP="003633A4" w:rsidRDefault="00736630" w14:paraId="07450280" w14:textId="77777777">
      <w:r>
        <w:separator/>
      </w:r>
    </w:p>
  </w:footnote>
  <w:footnote w:type="continuationSeparator" w:id="0">
    <w:p w:rsidR="00736630" w:rsidP="003633A4" w:rsidRDefault="00736630" w14:paraId="58CF80BB" w14:textId="77777777">
      <w:r>
        <w:continuationSeparator/>
      </w:r>
    </w:p>
  </w:footnote>
  <w:footnote w:type="continuationNotice" w:id="1">
    <w:p w:rsidR="00736630" w:rsidRDefault="00736630" w14:paraId="7701BB2B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12BF7" w:rsidRDefault="00D12BF7" w14:paraId="411DC8D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12BF7" w:rsidRDefault="00D12BF7" w14:paraId="20A7CAEF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12BF7" w:rsidRDefault="00D12BF7" w14:paraId="7A453C5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39219F"/>
    <w:multiLevelType w:val="hybridMultilevel"/>
    <w:tmpl w:val="21843598"/>
    <w:lvl w:ilvl="0" w:tplc="A6CAFC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00D7DE8"/>
    <w:multiLevelType w:val="hybridMultilevel"/>
    <w:tmpl w:val="FD88D2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C97259"/>
    <w:multiLevelType w:val="hybridMultilevel"/>
    <w:tmpl w:val="1E1A10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9888895">
    <w:abstractNumId w:val="0"/>
  </w:num>
  <w:num w:numId="2" w16cid:durableId="877200763">
    <w:abstractNumId w:val="2"/>
  </w:num>
  <w:num w:numId="3" w16cid:durableId="1969360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trackRevisions w:val="false"/>
  <w:defaultTabStop w:val="720"/>
  <w:characterSpacingControl w:val="doNotCompress"/>
  <w:hdrShapeDefaults>
    <o:shapedefaults v:ext="edit" spidmax="102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35C"/>
    <w:rsid w:val="00001018"/>
    <w:rsid w:val="000820B4"/>
    <w:rsid w:val="000B13BA"/>
    <w:rsid w:val="00181233"/>
    <w:rsid w:val="001C6519"/>
    <w:rsid w:val="002A6D79"/>
    <w:rsid w:val="00307535"/>
    <w:rsid w:val="00326C9F"/>
    <w:rsid w:val="00334D12"/>
    <w:rsid w:val="003633A4"/>
    <w:rsid w:val="004014C0"/>
    <w:rsid w:val="004306B8"/>
    <w:rsid w:val="00437B19"/>
    <w:rsid w:val="004A4A62"/>
    <w:rsid w:val="005627DD"/>
    <w:rsid w:val="005A4115"/>
    <w:rsid w:val="005B54DB"/>
    <w:rsid w:val="00687559"/>
    <w:rsid w:val="00692F4C"/>
    <w:rsid w:val="006A2101"/>
    <w:rsid w:val="006C07E7"/>
    <w:rsid w:val="006C3E85"/>
    <w:rsid w:val="00736630"/>
    <w:rsid w:val="00740641"/>
    <w:rsid w:val="008E0DAE"/>
    <w:rsid w:val="00970A21"/>
    <w:rsid w:val="00A57D2F"/>
    <w:rsid w:val="00A61778"/>
    <w:rsid w:val="00C2435C"/>
    <w:rsid w:val="00CA6B8B"/>
    <w:rsid w:val="00CC6D36"/>
    <w:rsid w:val="00CE36AD"/>
    <w:rsid w:val="00D12BF7"/>
    <w:rsid w:val="00D13D0B"/>
    <w:rsid w:val="00D53443"/>
    <w:rsid w:val="00D83CD7"/>
    <w:rsid w:val="00DA1725"/>
    <w:rsid w:val="00EB10C3"/>
    <w:rsid w:val="00FC7A13"/>
    <w:rsid w:val="08882936"/>
    <w:rsid w:val="0E1DF343"/>
    <w:rsid w:val="3AC701DE"/>
    <w:rsid w:val="6E9E73E2"/>
    <w:rsid w:val="7C47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1A011E"/>
  <w15:chartTrackingRefBased/>
  <w15:docId w15:val="{01B5C59F-3937-4CDA-AE82-2EECF3405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633A4"/>
    <w:rPr>
      <w:rFonts w:ascii="Palatino Linotype" w:hAnsi="Palatino Linotype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33A4"/>
    <w:pPr>
      <w:keepNext/>
      <w:keepLines/>
      <w:pBdr>
        <w:top w:val="single" w:color="000000" w:themeColor="text1" w:sz="4" w:space="1"/>
        <w:left w:val="single" w:color="000000" w:themeColor="text1" w:sz="4" w:space="4"/>
        <w:bottom w:val="single" w:color="000000" w:themeColor="text1" w:sz="4" w:space="1"/>
        <w:right w:val="single" w:color="000000" w:themeColor="text1" w:sz="4" w:space="4"/>
      </w:pBdr>
      <w:shd w:val="clear" w:color="auto" w:fill="000000" w:themeFill="text1"/>
      <w:spacing w:before="240"/>
      <w:outlineLvl w:val="0"/>
    </w:pPr>
    <w:rPr>
      <w:rFonts w:eastAsiaTheme="majorEastAsia" w:cstheme="majorBidi"/>
      <w:b/>
      <w:color w:val="FFFFFF" w:themeColor="background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CD7"/>
    <w:pPr>
      <w:keepNext/>
      <w:keepLines/>
      <w:spacing w:before="120"/>
      <w:outlineLvl w:val="1"/>
    </w:pPr>
    <w:rPr>
      <w:rFonts w:eastAsiaTheme="majorEastAsia" w:cstheme="majorBidi"/>
      <w:b/>
      <w:i/>
      <w:color w:val="8E6F3E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33A4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633A4"/>
  </w:style>
  <w:style w:type="paragraph" w:styleId="Footer">
    <w:name w:val="footer"/>
    <w:basedOn w:val="Normal"/>
    <w:link w:val="FooterChar"/>
    <w:uiPriority w:val="99"/>
    <w:unhideWhenUsed/>
    <w:rsid w:val="003633A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633A4"/>
  </w:style>
  <w:style w:type="character" w:styleId="Heading1Char" w:customStyle="1">
    <w:name w:val="Heading 1 Char"/>
    <w:basedOn w:val="DefaultParagraphFont"/>
    <w:link w:val="Heading1"/>
    <w:uiPriority w:val="9"/>
    <w:rsid w:val="003633A4"/>
    <w:rPr>
      <w:rFonts w:ascii="Palatino Linotype" w:hAnsi="Palatino Linotype" w:eastAsiaTheme="majorEastAsia" w:cstheme="majorBidi"/>
      <w:b/>
      <w:color w:val="FFFFFF" w:themeColor="background1"/>
      <w:sz w:val="28"/>
      <w:szCs w:val="32"/>
      <w:shd w:val="clear" w:color="auto" w:fill="000000" w:themeFill="text1"/>
    </w:rPr>
  </w:style>
  <w:style w:type="character" w:styleId="Heading2Char" w:customStyle="1">
    <w:name w:val="Heading 2 Char"/>
    <w:basedOn w:val="DefaultParagraphFont"/>
    <w:link w:val="Heading2"/>
    <w:uiPriority w:val="9"/>
    <w:rsid w:val="00D83CD7"/>
    <w:rPr>
      <w:rFonts w:ascii="Palatino Linotype" w:hAnsi="Palatino Linotype" w:eastAsiaTheme="majorEastAsia" w:cstheme="majorBidi"/>
      <w:b/>
      <w:i/>
      <w:color w:val="8E6F3E"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633A4"/>
    <w:pPr>
      <w:contextualSpacing/>
    </w:pPr>
    <w:rPr>
      <w:rFonts w:eastAsiaTheme="majorEastAsia" w:cstheme="majorBidi"/>
      <w:spacing w:val="-10"/>
      <w:kern w:val="28"/>
      <w:sz w:val="3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633A4"/>
    <w:rPr>
      <w:rFonts w:ascii="Palatino Linotype" w:hAnsi="Palatino Linotype" w:eastAsiaTheme="majorEastAsia" w:cstheme="majorBidi"/>
      <w:spacing w:val="-10"/>
      <w:kern w:val="28"/>
      <w:sz w:val="36"/>
      <w:szCs w:val="56"/>
    </w:rPr>
  </w:style>
  <w:style w:type="paragraph" w:styleId="ListParagraph">
    <w:name w:val="List Paragraph"/>
    <w:basedOn w:val="Normal"/>
    <w:uiPriority w:val="34"/>
    <w:qFormat/>
    <w:rsid w:val="00437B1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37B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7B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ettings" Target="settings.xml" Id="rId3" /><Relationship Type="http://schemas.openxmlformats.org/officeDocument/2006/relationships/header" Target="head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hyperlink" Target="https://purdue0-my.sharepoint.com/:w:/g/personal/ree_purdue_edu/EbQ0Hrk9AZhAijpN5kySgRIB1zA8u10s0Gfwj057i1y85w" TargetMode="External" Id="R2ae3a2c70dd441e7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robelliott/Library/Group%2520Containers/UBF8T346G9.Office/User%2520Content.localized/Templates.localized/MGMT_assignment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MGMT_assignment.dotx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Rob Elliott</dc:creator>
  <keywords/>
  <dc:description/>
  <lastModifiedBy>Rob Elliott</lastModifiedBy>
  <revision>13</revision>
  <dcterms:created xsi:type="dcterms:W3CDTF">2024-08-02T20:23:00.0000000Z</dcterms:created>
  <dcterms:modified xsi:type="dcterms:W3CDTF">2025-08-18T21:20:29.0988621Z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2024-08-02T18:20:53Z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04b33a8c-1e27-43b3-b96d-0b052a334aa9</vt:lpwstr>
  </property>
  <property fmtid="{D5CDD505-2E9C-101B-9397-08002B2CF9AE}" pid="8" name="MSIP_Label_4044bd30-2ed7-4c9d-9d12-46200872a97b_ContentBits">
    <vt:lpwstr>0</vt:lpwstr>
  </property>
</Properties>
</file>