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122C" w14:textId="180D6209" w:rsidR="00307535" w:rsidRDefault="000D68E6" w:rsidP="003633A4">
      <w:pPr>
        <w:pStyle w:val="Title"/>
      </w:pPr>
      <w:r>
        <w:t>Group Project: Overview and Deliverables</w:t>
      </w:r>
    </w:p>
    <w:p w14:paraId="478A26BC" w14:textId="0217B1E7" w:rsidR="00A31E70" w:rsidRDefault="00A31E70" w:rsidP="00A31E70">
      <w:pPr>
        <w:pStyle w:val="Heading1"/>
      </w:pPr>
      <w:r>
        <w:t>Scenario</w:t>
      </w:r>
    </w:p>
    <w:p w14:paraId="40DB261E" w14:textId="5B83F380" w:rsidR="00B905BD" w:rsidRDefault="00A31E70" w:rsidP="00EC2F64">
      <w:r>
        <w:t>You are a data analyst at a real estate investment firm.</w:t>
      </w:r>
      <w:r w:rsidR="00DB763E">
        <w:t xml:space="preserve"> </w:t>
      </w:r>
      <w:r w:rsidR="00EC2F64">
        <w:t xml:space="preserve">This firm is a “middleman” that works to identify areas of the United States that </w:t>
      </w:r>
      <w:r w:rsidR="00FF451F">
        <w:t xml:space="preserve">have </w:t>
      </w:r>
      <w:r w:rsidR="00EC652D">
        <w:t xml:space="preserve">the potential for commercial </w:t>
      </w:r>
      <w:r w:rsidR="00AC404A">
        <w:t>development and</w:t>
      </w:r>
      <w:r w:rsidR="00FF451F">
        <w:t xml:space="preserve"> simultaneously work</w:t>
      </w:r>
      <w:r w:rsidR="00EC652D">
        <w:t>s</w:t>
      </w:r>
      <w:r w:rsidR="00FF451F">
        <w:t xml:space="preserve"> with </w:t>
      </w:r>
      <w:r w:rsidR="00B905BD">
        <w:t>several</w:t>
      </w:r>
      <w:r w:rsidR="00FF451F">
        <w:t xml:space="preserve"> clients to </w:t>
      </w:r>
      <w:r w:rsidR="00EC652D">
        <w:t>identify locations for potential expansion.</w:t>
      </w:r>
    </w:p>
    <w:p w14:paraId="12718BAF" w14:textId="77777777" w:rsidR="00B905BD" w:rsidRDefault="00B905BD" w:rsidP="00EC2F64"/>
    <w:p w14:paraId="24755274" w14:textId="2BC15179" w:rsidR="000A495E" w:rsidRDefault="00B905BD" w:rsidP="00EC2F64">
      <w:r>
        <w:t>Your company has invested in a</w:t>
      </w:r>
      <w:r w:rsidR="004A4999">
        <w:t xml:space="preserve"> dataset from a company called Safegraph that uses anonymized cell phone traffic to identify traffic patterns of consumers.</w:t>
      </w:r>
      <w:r w:rsidR="00FD54D9">
        <w:t xml:space="preserve"> This data forms the foundation of </w:t>
      </w:r>
      <w:r w:rsidR="000A495E">
        <w:t>the business decisions for your company.</w:t>
      </w:r>
    </w:p>
    <w:p w14:paraId="7A216CBA" w14:textId="77777777" w:rsidR="000A495E" w:rsidRDefault="000A495E" w:rsidP="000A495E">
      <w:pPr>
        <w:pStyle w:val="Heading1"/>
      </w:pPr>
      <w:r>
        <w:t>Process</w:t>
      </w:r>
    </w:p>
    <w:p w14:paraId="398A7087" w14:textId="47725CD2" w:rsidR="00DB763E" w:rsidRDefault="000A495E" w:rsidP="00EC2F64">
      <w:r>
        <w:t xml:space="preserve">Working in a small group, you and your </w:t>
      </w:r>
      <w:r w:rsidR="000B3DD2">
        <w:t>group</w:t>
      </w:r>
      <w:r>
        <w:t xml:space="preserve">mates will </w:t>
      </w:r>
      <w:r w:rsidR="00376468">
        <w:t xml:space="preserve">identify an industry </w:t>
      </w:r>
      <w:r w:rsidR="00161226">
        <w:t xml:space="preserve">or geographic region </w:t>
      </w:r>
      <w:r w:rsidR="00376468">
        <w:t xml:space="preserve">of interest to you and will then </w:t>
      </w:r>
      <w:r w:rsidR="008B729F">
        <w:t>produce a short</w:t>
      </w:r>
      <w:r w:rsidR="00B55BB2">
        <w:t xml:space="preserve"> but well-informed</w:t>
      </w:r>
      <w:r w:rsidR="008B729F">
        <w:t xml:space="preserve"> report about that </w:t>
      </w:r>
      <w:r w:rsidR="00161226">
        <w:t>topic</w:t>
      </w:r>
      <w:r w:rsidR="008B729F">
        <w:t xml:space="preserve"> to your supervisors.</w:t>
      </w:r>
    </w:p>
    <w:p w14:paraId="2912BC80" w14:textId="77777777" w:rsidR="001E6DE4" w:rsidRDefault="001E6DE4" w:rsidP="00EC2F64"/>
    <w:p w14:paraId="0F1684E0" w14:textId="28B07FB2" w:rsidR="008B265E" w:rsidRDefault="001E6DE4" w:rsidP="00EC2F64">
      <w:r>
        <w:t>Using the provided data, combined with any other data sources that you choose to incorporate, you will</w:t>
      </w:r>
      <w:r w:rsidR="007F4061">
        <w:t xml:space="preserve"> identify trends</w:t>
      </w:r>
      <w:r w:rsidR="009226F6">
        <w:t xml:space="preserve"> within that industry and</w:t>
      </w:r>
      <w:r w:rsidR="103F33BB">
        <w:t>/or</w:t>
      </w:r>
      <w:r w:rsidR="009226F6">
        <w:t xml:space="preserve"> explain any patterns or specific geographical areas that clients in that industry might consider in their expansion plans.</w:t>
      </w:r>
    </w:p>
    <w:p w14:paraId="61A7DE84" w14:textId="77777777" w:rsidR="00B948D9" w:rsidRDefault="00B948D9" w:rsidP="00EC2F64"/>
    <w:p w14:paraId="0F146097" w14:textId="4F0B3908" w:rsidR="00B948D9" w:rsidRDefault="00B948D9" w:rsidP="00EC2F64">
      <w:r>
        <w:t xml:space="preserve">Your final report should incorporate at least three </w:t>
      </w:r>
      <w:r w:rsidR="00C6266B" w:rsidRPr="63A62D60">
        <w:rPr>
          <w:b/>
          <w:bCs/>
        </w:rPr>
        <w:t xml:space="preserve">rigorous </w:t>
      </w:r>
      <w:r w:rsidR="00C6266B">
        <w:t>questions related to your areas of interest that can be answered by the data.</w:t>
      </w:r>
      <w:r w:rsidR="6E751026">
        <w:t xml:space="preserve"> </w:t>
      </w:r>
      <w:r w:rsidR="000B3DD2">
        <w:rPr>
          <w:b/>
          <w:bCs/>
          <w:color w:val="FF0000"/>
        </w:rPr>
        <w:t>Group</w:t>
      </w:r>
      <w:r w:rsidR="6E751026" w:rsidRPr="63A62D60">
        <w:rPr>
          <w:b/>
          <w:bCs/>
          <w:color w:val="FF0000"/>
        </w:rPr>
        <w:t>s of 4 should develop at least four research questions.</w:t>
      </w:r>
    </w:p>
    <w:p w14:paraId="773A16A6" w14:textId="70444B0A" w:rsidR="00A06928" w:rsidRDefault="00A06928" w:rsidP="00A06928">
      <w:pPr>
        <w:pStyle w:val="Heading1"/>
      </w:pPr>
      <w:r>
        <w:t>Example</w:t>
      </w:r>
      <w:r w:rsidR="00705C2D">
        <w:t>s</w:t>
      </w:r>
    </w:p>
    <w:p w14:paraId="282EEB61" w14:textId="47CB7A48" w:rsidR="00F25573" w:rsidRDefault="00F25573" w:rsidP="00F25573">
      <w:pPr>
        <w:pStyle w:val="Heading2"/>
      </w:pPr>
      <w:r>
        <w:t>Example 1 – An industry-first perspective</w:t>
      </w:r>
    </w:p>
    <w:p w14:paraId="2092122F" w14:textId="4BD60CC8" w:rsidR="0022614F" w:rsidRDefault="00FE318C" w:rsidP="00BE2784">
      <w:r>
        <w:t>You have a client who owns a small chain of pet supply stores and wants to expand. Their client base is relatively affluent and tends to own their homes.</w:t>
      </w:r>
      <w:r w:rsidR="00587EE3">
        <w:t xml:space="preserve"> You might work to identify metropolitan areas with a</w:t>
      </w:r>
      <w:r w:rsidR="008916C9">
        <w:t xml:space="preserve"> population with above-average home ownership rates and/or above-average </w:t>
      </w:r>
      <w:r w:rsidR="00AC404A">
        <w:t>income and</w:t>
      </w:r>
      <w:r w:rsidR="008916C9">
        <w:t xml:space="preserve"> then find the areas from that list that appear to be underserved by ‘</w:t>
      </w:r>
      <w:r w:rsidR="008916C9" w:rsidRPr="008916C9">
        <w:t>Pet and Pet Supplies Stores</w:t>
      </w:r>
      <w:r w:rsidR="008916C9">
        <w:t>’.</w:t>
      </w:r>
      <w:r w:rsidR="00F25573">
        <w:t xml:space="preserve"> Provide a list of potential areas for this client to consider.</w:t>
      </w:r>
    </w:p>
    <w:p w14:paraId="14E0F184" w14:textId="77777777" w:rsidR="00F25573" w:rsidRDefault="00F25573" w:rsidP="00A06928"/>
    <w:p w14:paraId="0EFDE6E5" w14:textId="29CB2ED7" w:rsidR="00F25573" w:rsidRDefault="00F25573" w:rsidP="00DB253A">
      <w:pPr>
        <w:pStyle w:val="Heading2"/>
      </w:pPr>
      <w:r>
        <w:t xml:space="preserve">Example 2 </w:t>
      </w:r>
      <w:r w:rsidR="005728F2">
        <w:t>–</w:t>
      </w:r>
      <w:r>
        <w:t xml:space="preserve"> </w:t>
      </w:r>
      <w:r w:rsidR="005728F2">
        <w:t>A metropolitan perspective</w:t>
      </w:r>
    </w:p>
    <w:p w14:paraId="4F3C5AE0" w14:textId="73A1F55D" w:rsidR="0064333E" w:rsidRDefault="005728F2" w:rsidP="00A06928">
      <w:r>
        <w:t xml:space="preserve">You </w:t>
      </w:r>
      <w:r w:rsidR="00295107">
        <w:t xml:space="preserve">recently read an article that noted Bar Harbor, Maine (FIPS code 23009) was one of the U.S. “Best Small Towns”. </w:t>
      </w:r>
      <w:r w:rsidR="00966E5A">
        <w:t xml:space="preserve">It’s near a national park and close to the ocean, so is likely driven by tourist dollars. You review the data about establishments </w:t>
      </w:r>
      <w:r w:rsidR="00DB253A">
        <w:t>near Bar Harbor and identify some industries that are potentially underrepresented in the area. Your supervisors could reach out to their contacts in those industries to suggest Bar Harbor as a potential area for expansion.</w:t>
      </w:r>
    </w:p>
    <w:p w14:paraId="4B7A4F2A" w14:textId="172F17FF" w:rsidR="0064333E" w:rsidRDefault="0064333E" w:rsidP="00550B43">
      <w:pPr>
        <w:pStyle w:val="Heading1"/>
      </w:pPr>
      <w:r>
        <w:lastRenderedPageBreak/>
        <w:t>Getting Started</w:t>
      </w:r>
    </w:p>
    <w:p w14:paraId="52EC5013" w14:textId="385D01A7" w:rsidR="004A6E52" w:rsidRDefault="0064333E" w:rsidP="00A06928">
      <w:r>
        <w:t xml:space="preserve">Work with your </w:t>
      </w:r>
      <w:r w:rsidR="000B3DD2">
        <w:t>group</w:t>
      </w:r>
      <w:r>
        <w:t xml:space="preserve">mates to identify </w:t>
      </w:r>
      <w:r w:rsidR="00550B43">
        <w:t xml:space="preserve">your areas of interest and draft a list of potential research questions. At the same time, </w:t>
      </w:r>
      <w:r w:rsidR="00EA2AF2">
        <w:t>explore the provided data to determine what types of questions you can answer</w:t>
      </w:r>
      <w:r w:rsidR="005E52F0">
        <w:t xml:space="preserve"> </w:t>
      </w:r>
      <w:r w:rsidR="004A6E52">
        <w:t>with it.</w:t>
      </w:r>
    </w:p>
    <w:p w14:paraId="2F5F5741" w14:textId="3DC35A08" w:rsidR="0064333E" w:rsidRDefault="004A6E52" w:rsidP="004A6E52">
      <w:pPr>
        <w:pStyle w:val="Heading2"/>
      </w:pPr>
      <w:r>
        <w:t xml:space="preserve">Sample </w:t>
      </w:r>
      <w:r w:rsidR="004A44A4">
        <w:t>s</w:t>
      </w:r>
      <w:r w:rsidR="00E14723">
        <w:t xml:space="preserve">tarter </w:t>
      </w:r>
      <w:r w:rsidR="004A44A4">
        <w:t>r</w:t>
      </w:r>
      <w:r>
        <w:t xml:space="preserve">esearch </w:t>
      </w:r>
      <w:r w:rsidR="004A44A4">
        <w:t>q</w:t>
      </w:r>
      <w:r>
        <w:t>uestions</w:t>
      </w:r>
      <w:r w:rsidR="004A44A4">
        <w:t xml:space="preserve"> to help explore the data</w:t>
      </w:r>
    </w:p>
    <w:p w14:paraId="45448654" w14:textId="539D27C3" w:rsidR="004A6E52" w:rsidRDefault="00502B34" w:rsidP="00E14723">
      <w:pPr>
        <w:pStyle w:val="ListParagraph"/>
        <w:numPr>
          <w:ilvl w:val="0"/>
          <w:numId w:val="1"/>
        </w:numPr>
      </w:pPr>
      <w:r>
        <w:t>What metropolitan areas of the US have a large university but</w:t>
      </w:r>
      <w:r w:rsidR="00BB0414">
        <w:t xml:space="preserve"> a low number of </w:t>
      </w:r>
      <w:r w:rsidR="000C3527">
        <w:t>department</w:t>
      </w:r>
      <w:r w:rsidR="00AC404A">
        <w:t xml:space="preserve"> or general merchandise</w:t>
      </w:r>
      <w:r w:rsidR="000C3527">
        <w:t xml:space="preserve"> stores?</w:t>
      </w:r>
    </w:p>
    <w:p w14:paraId="2F594203" w14:textId="5C4274E9" w:rsidR="00E14723" w:rsidRDefault="00E14723" w:rsidP="00E14723">
      <w:pPr>
        <w:pStyle w:val="ListParagraph"/>
        <w:numPr>
          <w:ilvl w:val="0"/>
          <w:numId w:val="1"/>
        </w:numPr>
      </w:pPr>
      <w:r>
        <w:t xml:space="preserve">Are fast food restaurants more common in </w:t>
      </w:r>
      <w:r w:rsidR="0096777E">
        <w:t>areas with an older population or a younger population?</w:t>
      </w:r>
    </w:p>
    <w:p w14:paraId="07DBDCC5" w14:textId="009713F7" w:rsidR="00820F54" w:rsidRDefault="003B1962" w:rsidP="00820F54">
      <w:pPr>
        <w:pStyle w:val="ListParagraph"/>
        <w:numPr>
          <w:ilvl w:val="0"/>
          <w:numId w:val="1"/>
        </w:numPr>
      </w:pPr>
      <w:r>
        <w:t xml:space="preserve">What </w:t>
      </w:r>
      <w:r w:rsidR="004A44A4">
        <w:t xml:space="preserve">metropolitan </w:t>
      </w:r>
      <w:r>
        <w:t xml:space="preserve">areas have a </w:t>
      </w:r>
      <w:r w:rsidR="004A44A4">
        <w:t>lower hotel-to-restaurant ratio?</w:t>
      </w:r>
    </w:p>
    <w:p w14:paraId="5FDE5F65" w14:textId="0CEBFF3F" w:rsidR="00820F54" w:rsidRDefault="00820F54" w:rsidP="008601D7">
      <w:pPr>
        <w:pStyle w:val="Heading1"/>
      </w:pPr>
      <w:r>
        <w:t>Schedule</w:t>
      </w:r>
    </w:p>
    <w:p w14:paraId="5BE3F9C7" w14:textId="40BCE2AB" w:rsidR="00820F54" w:rsidRDefault="00123DA8" w:rsidP="00820F54">
      <w:r>
        <w:t>You will work on this project through the end of the course.</w:t>
      </w:r>
    </w:p>
    <w:p w14:paraId="2A459B49" w14:textId="77777777" w:rsidR="008601D7" w:rsidRDefault="008601D7" w:rsidP="00820F54"/>
    <w:p w14:paraId="119429B3" w14:textId="5C039451" w:rsidR="00123DA8" w:rsidRDefault="000D4296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Monday</w:t>
      </w:r>
      <w:r w:rsidR="00123DA8" w:rsidRPr="006B228A">
        <w:rPr>
          <w:b/>
          <w:bCs/>
        </w:rPr>
        <w:t>, 9/</w:t>
      </w:r>
      <w:r>
        <w:rPr>
          <w:b/>
          <w:bCs/>
        </w:rPr>
        <w:t>29</w:t>
      </w:r>
      <w:r w:rsidR="00123DA8" w:rsidRPr="006B228A">
        <w:rPr>
          <w:b/>
          <w:bCs/>
        </w:rPr>
        <w:t>:</w:t>
      </w:r>
      <w:r w:rsidR="00123DA8">
        <w:t xml:space="preserve"> Project introduction and group formation</w:t>
      </w:r>
    </w:p>
    <w:p w14:paraId="79376C9A" w14:textId="3DD1B9E9" w:rsidR="009D1D37" w:rsidRPr="009D1D37" w:rsidRDefault="009D1D37" w:rsidP="006B228A">
      <w:pPr>
        <w:pStyle w:val="ListParagraph"/>
        <w:numPr>
          <w:ilvl w:val="0"/>
          <w:numId w:val="2"/>
        </w:numPr>
      </w:pPr>
      <w:r w:rsidRPr="009D1D37">
        <w:rPr>
          <w:b/>
          <w:bCs/>
        </w:rPr>
        <w:t>Tuesday, 9/30:</w:t>
      </w:r>
      <w:r>
        <w:t xml:space="preserve"> DUE – Single research question/area of interest</w:t>
      </w:r>
    </w:p>
    <w:p w14:paraId="7C18A7ED" w14:textId="5DAE0D0C" w:rsidR="00123DA8" w:rsidRDefault="000D4296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Wednesday</w:t>
      </w:r>
      <w:r w:rsidR="00123DA8" w:rsidRPr="006B228A">
        <w:rPr>
          <w:b/>
          <w:bCs/>
        </w:rPr>
        <w:t xml:space="preserve">, </w:t>
      </w:r>
      <w:r>
        <w:rPr>
          <w:b/>
          <w:bCs/>
        </w:rPr>
        <w:t>10/01</w:t>
      </w:r>
      <w:r w:rsidR="00123DA8" w:rsidRPr="006B228A">
        <w:rPr>
          <w:b/>
          <w:bCs/>
        </w:rPr>
        <w:t>:</w:t>
      </w:r>
      <w:r w:rsidR="00123DA8">
        <w:t xml:space="preserve"> </w:t>
      </w:r>
      <w:r w:rsidR="009D1D37">
        <w:t>Research question examples; share research questions; in-class work</w:t>
      </w:r>
    </w:p>
    <w:p w14:paraId="30BEA032" w14:textId="02D80375" w:rsidR="007426E3" w:rsidRPr="007426E3" w:rsidRDefault="007426E3" w:rsidP="006B228A">
      <w:pPr>
        <w:pStyle w:val="ListParagraph"/>
        <w:numPr>
          <w:ilvl w:val="0"/>
          <w:numId w:val="2"/>
        </w:numPr>
      </w:pPr>
      <w:r w:rsidRPr="007426E3">
        <w:rPr>
          <w:b/>
          <w:bCs/>
        </w:rPr>
        <w:t xml:space="preserve">Sunday, </w:t>
      </w:r>
      <w:r w:rsidR="00836002">
        <w:rPr>
          <w:b/>
          <w:bCs/>
        </w:rPr>
        <w:t>10/05</w:t>
      </w:r>
      <w:r w:rsidRPr="007426E3">
        <w:rPr>
          <w:b/>
          <w:bCs/>
        </w:rPr>
        <w:t>:</w:t>
      </w:r>
      <w:r>
        <w:t xml:space="preserve"> DUE – 1-page status report and query log</w:t>
      </w:r>
    </w:p>
    <w:p w14:paraId="6E71C940" w14:textId="04EF45FB" w:rsidR="001A679E" w:rsidRDefault="001A679E" w:rsidP="006B228A">
      <w:pPr>
        <w:pStyle w:val="ListParagraph"/>
        <w:numPr>
          <w:ilvl w:val="0"/>
          <w:numId w:val="2"/>
        </w:numPr>
      </w:pPr>
      <w:r w:rsidRPr="006B228A">
        <w:rPr>
          <w:b/>
          <w:bCs/>
        </w:rPr>
        <w:t xml:space="preserve">Monday, </w:t>
      </w:r>
      <w:r w:rsidR="00836002">
        <w:rPr>
          <w:b/>
          <w:bCs/>
        </w:rPr>
        <w:t>10/06</w:t>
      </w:r>
      <w:r w:rsidRPr="006B228A">
        <w:rPr>
          <w:b/>
          <w:bCs/>
        </w:rPr>
        <w:t>:</w:t>
      </w:r>
      <w:r>
        <w:t xml:space="preserve"> </w:t>
      </w:r>
      <w:r w:rsidR="007426E3">
        <w:t xml:space="preserve">“Stand up meeting” </w:t>
      </w:r>
      <w:r w:rsidR="00836002">
        <w:t xml:space="preserve">– </w:t>
      </w:r>
      <w:r w:rsidR="007426E3">
        <w:t xml:space="preserve">1-minute informal </w:t>
      </w:r>
      <w:r w:rsidR="00836002">
        <w:t xml:space="preserve">status </w:t>
      </w:r>
      <w:r w:rsidR="007426E3">
        <w:t>report; in-class work</w:t>
      </w:r>
    </w:p>
    <w:p w14:paraId="6036C9E5" w14:textId="1E99A4DB" w:rsidR="00AC1354" w:rsidRDefault="00836002" w:rsidP="006B228A">
      <w:pPr>
        <w:pStyle w:val="ListParagraph"/>
        <w:numPr>
          <w:ilvl w:val="0"/>
          <w:numId w:val="2"/>
        </w:numPr>
      </w:pPr>
      <w:r>
        <w:rPr>
          <w:b/>
          <w:bCs/>
        </w:rPr>
        <w:t>Wednesday</w:t>
      </w:r>
      <w:r w:rsidR="00AC1354" w:rsidRPr="006B228A">
        <w:rPr>
          <w:b/>
          <w:bCs/>
        </w:rPr>
        <w:t>, 10/0</w:t>
      </w:r>
      <w:r>
        <w:rPr>
          <w:b/>
          <w:bCs/>
        </w:rPr>
        <w:t>8</w:t>
      </w:r>
      <w:r w:rsidR="00B65535" w:rsidRPr="006B228A">
        <w:rPr>
          <w:b/>
          <w:bCs/>
        </w:rPr>
        <w:t>:</w:t>
      </w:r>
      <w:r w:rsidR="00AC1354">
        <w:t xml:space="preserve"> </w:t>
      </w:r>
      <w:r w:rsidR="00AC103B">
        <w:t>Discuss progress &amp; query logs</w:t>
      </w:r>
    </w:p>
    <w:p w14:paraId="5C6305A3" w14:textId="5B5AE22F" w:rsidR="00820F54" w:rsidRDefault="00EE1792" w:rsidP="00820F54">
      <w:pPr>
        <w:pStyle w:val="ListParagraph"/>
        <w:numPr>
          <w:ilvl w:val="0"/>
          <w:numId w:val="2"/>
        </w:numPr>
      </w:pPr>
      <w:r w:rsidRPr="006B228A">
        <w:rPr>
          <w:b/>
          <w:bCs/>
        </w:rPr>
        <w:t>Sunday, 10/</w:t>
      </w:r>
      <w:r w:rsidR="00AC103B">
        <w:rPr>
          <w:b/>
          <w:bCs/>
        </w:rPr>
        <w:t>12</w:t>
      </w:r>
      <w:r w:rsidRPr="006B228A">
        <w:rPr>
          <w:b/>
          <w:bCs/>
        </w:rPr>
        <w:t>:</w:t>
      </w:r>
      <w:r>
        <w:t xml:space="preserve"> DUE – Final </w:t>
      </w:r>
      <w:r w:rsidR="004344C6">
        <w:t>report, query log, and video presentation</w:t>
      </w:r>
      <w:r w:rsidR="00B93D44">
        <w:t>; Submit peer review</w:t>
      </w:r>
    </w:p>
    <w:p w14:paraId="5117A3D0" w14:textId="4C722FBF" w:rsidR="008601D7" w:rsidRDefault="008601D7" w:rsidP="008601D7">
      <w:pPr>
        <w:pStyle w:val="Heading1"/>
      </w:pPr>
      <w:r>
        <w:t>Deliverables</w:t>
      </w:r>
    </w:p>
    <w:p w14:paraId="05E36E52" w14:textId="2D853495" w:rsidR="008601D7" w:rsidRDefault="00E260D4" w:rsidP="00820F54">
      <w:r>
        <w:t xml:space="preserve">You </w:t>
      </w:r>
      <w:r w:rsidR="03DF2AC7">
        <w:t xml:space="preserve">will </w:t>
      </w:r>
      <w:r>
        <w:t>produce two concise reports with query logs that document</w:t>
      </w:r>
      <w:r w:rsidR="009709F8">
        <w:t xml:space="preserve"> the work done on your project.</w:t>
      </w:r>
    </w:p>
    <w:p w14:paraId="4E4372EE" w14:textId="2C192328" w:rsidR="009709F8" w:rsidRDefault="009709F8" w:rsidP="009709F8">
      <w:pPr>
        <w:pStyle w:val="Heading2"/>
      </w:pPr>
      <w:r>
        <w:t xml:space="preserve">1-page Status Report (Due </w:t>
      </w:r>
      <w:r w:rsidR="00B93D44">
        <w:t>Sunday</w:t>
      </w:r>
      <w:r>
        <w:t xml:space="preserve"> </w:t>
      </w:r>
      <w:r w:rsidR="00B93D44">
        <w:t>10/05</w:t>
      </w:r>
      <w:r>
        <w:t>)</w:t>
      </w:r>
    </w:p>
    <w:p w14:paraId="473C3CC3" w14:textId="3F16AAB8" w:rsidR="009709F8" w:rsidRDefault="009709F8" w:rsidP="009709F8">
      <w:r>
        <w:t xml:space="preserve">Your </w:t>
      </w:r>
      <w:r w:rsidR="000B3DD2">
        <w:t>group</w:t>
      </w:r>
      <w:r>
        <w:t xml:space="preserve"> should write a status report that is </w:t>
      </w:r>
      <w:r w:rsidR="00F60F9F">
        <w:t>at least</w:t>
      </w:r>
      <w:r>
        <w:t xml:space="preserve"> 1</w:t>
      </w:r>
      <w:r w:rsidR="00F60F9F">
        <w:t xml:space="preserve"> (but not more than 2</w:t>
      </w:r>
      <w:r w:rsidR="00DB71E1">
        <w:t>, excluding appendices</w:t>
      </w:r>
      <w:r w:rsidR="00F60F9F">
        <w:t>)</w:t>
      </w:r>
      <w:r>
        <w:t xml:space="preserve"> single-spaced page in length that details the following:</w:t>
      </w:r>
    </w:p>
    <w:p w14:paraId="2BEDBE7D" w14:textId="19ECCD54" w:rsidR="0093198B" w:rsidRDefault="0093198B" w:rsidP="0093198B">
      <w:pPr>
        <w:pStyle w:val="ListParagraph"/>
        <w:numPr>
          <w:ilvl w:val="0"/>
          <w:numId w:val="2"/>
        </w:numPr>
      </w:pPr>
      <w:r>
        <w:t xml:space="preserve">The initial research questions you </w:t>
      </w:r>
      <w:r w:rsidR="005537B6">
        <w:t>used</w:t>
      </w:r>
      <w:r>
        <w:t xml:space="preserve"> to explore the data</w:t>
      </w:r>
    </w:p>
    <w:p w14:paraId="7889A3B7" w14:textId="5C1BA74B" w:rsidR="009709F8" w:rsidRDefault="0093198B" w:rsidP="0093198B">
      <w:pPr>
        <w:pStyle w:val="ListParagraph"/>
        <w:numPr>
          <w:ilvl w:val="0"/>
          <w:numId w:val="2"/>
        </w:numPr>
      </w:pPr>
      <w:r>
        <w:t>Your industry, geographic region, or metropolitan type of interest</w:t>
      </w:r>
    </w:p>
    <w:p w14:paraId="206565FB" w14:textId="28842F22" w:rsidR="0093198B" w:rsidRDefault="00D329ED" w:rsidP="0093198B">
      <w:pPr>
        <w:pStyle w:val="ListParagraph"/>
        <w:numPr>
          <w:ilvl w:val="0"/>
          <w:numId w:val="2"/>
        </w:numPr>
      </w:pPr>
      <w:r>
        <w:t>The specific questions you hope to answer from the data</w:t>
      </w:r>
    </w:p>
    <w:p w14:paraId="10E74726" w14:textId="5D4081F7" w:rsidR="00D329ED" w:rsidRDefault="00D329ED" w:rsidP="0093198B">
      <w:pPr>
        <w:pStyle w:val="ListParagraph"/>
        <w:numPr>
          <w:ilvl w:val="0"/>
          <w:numId w:val="2"/>
        </w:numPr>
      </w:pPr>
      <w:r>
        <w:t>(Optional) Any external data sources you would like to incorporate into your project</w:t>
      </w:r>
    </w:p>
    <w:p w14:paraId="554ECB9C" w14:textId="202D5375" w:rsidR="00640A5E" w:rsidRDefault="00640A5E" w:rsidP="0093198B">
      <w:pPr>
        <w:pStyle w:val="ListParagraph"/>
        <w:numPr>
          <w:ilvl w:val="0"/>
          <w:numId w:val="2"/>
        </w:numPr>
      </w:pPr>
      <w:r w:rsidRPr="00DB71E1">
        <w:rPr>
          <w:color w:val="C00000"/>
        </w:rPr>
        <w:t>(Required</w:t>
      </w:r>
      <w:r w:rsidR="00A8660A" w:rsidRPr="00DB71E1">
        <w:rPr>
          <w:color w:val="C00000"/>
        </w:rPr>
        <w:t xml:space="preserve"> Appendix</w:t>
      </w:r>
      <w:r w:rsidRPr="00DB71E1">
        <w:rPr>
          <w:color w:val="C00000"/>
        </w:rPr>
        <w:t>)</w:t>
      </w:r>
      <w:r>
        <w:t xml:space="preserve"> You must submit a query log of the queries you have used to answer your research questions thus far.</w:t>
      </w:r>
    </w:p>
    <w:p w14:paraId="35CDB25C" w14:textId="3DC01091" w:rsidR="00640A5E" w:rsidRDefault="00640A5E" w:rsidP="00640A5E">
      <w:pPr>
        <w:pStyle w:val="ListParagraph"/>
        <w:numPr>
          <w:ilvl w:val="1"/>
          <w:numId w:val="2"/>
        </w:numPr>
      </w:pPr>
      <w:r>
        <w:t xml:space="preserve">Each query should include a single or multi-line comment that </w:t>
      </w:r>
      <w:r w:rsidR="00F60F9F">
        <w:t>details the goal of the query</w:t>
      </w:r>
    </w:p>
    <w:p w14:paraId="297915DF" w14:textId="1585751E" w:rsidR="00067D9F" w:rsidRDefault="00067D9F" w:rsidP="00640A5E">
      <w:pPr>
        <w:pStyle w:val="ListParagraph"/>
        <w:numPr>
          <w:ilvl w:val="1"/>
          <w:numId w:val="2"/>
        </w:numPr>
      </w:pPr>
      <w:r>
        <w:t xml:space="preserve">These queries can be purely for exploratory purposes – they </w:t>
      </w:r>
      <w:r>
        <w:rPr>
          <w:i/>
          <w:iCs/>
        </w:rPr>
        <w:t>do not</w:t>
      </w:r>
      <w:r>
        <w:t xml:space="preserve"> need to reflect “the answers” to your research questions (yet!)</w:t>
      </w:r>
    </w:p>
    <w:p w14:paraId="4691C569" w14:textId="473FCB48" w:rsidR="009709F8" w:rsidRDefault="00F60F9F" w:rsidP="00820F54">
      <w:pPr>
        <w:pStyle w:val="ListParagraph"/>
        <w:numPr>
          <w:ilvl w:val="1"/>
          <w:numId w:val="2"/>
        </w:numPr>
        <w:rPr>
          <w:i/>
          <w:iCs/>
        </w:rPr>
      </w:pPr>
      <w:r w:rsidRPr="00B93D44">
        <w:rPr>
          <w:i/>
          <w:iCs/>
        </w:rPr>
        <w:t>The query log is not included in the 1-2 page count</w:t>
      </w:r>
    </w:p>
    <w:p w14:paraId="646AF49B" w14:textId="044AC907" w:rsidR="00707FC0" w:rsidRPr="00707FC0" w:rsidRDefault="00B93D44" w:rsidP="00B93D44">
      <w:pPr>
        <w:pStyle w:val="ListParagraph"/>
        <w:numPr>
          <w:ilvl w:val="0"/>
          <w:numId w:val="2"/>
        </w:numPr>
        <w:rPr>
          <w:i/>
          <w:iCs/>
        </w:rPr>
      </w:pPr>
      <w:r w:rsidRPr="00DB71E1">
        <w:rPr>
          <w:color w:val="C00000"/>
        </w:rPr>
        <w:t>(Required</w:t>
      </w:r>
      <w:r w:rsidR="00A8660A" w:rsidRPr="00DB71E1">
        <w:rPr>
          <w:color w:val="C00000"/>
        </w:rPr>
        <w:t xml:space="preserve"> Appendix</w:t>
      </w:r>
      <w:r w:rsidRPr="00DB71E1">
        <w:rPr>
          <w:color w:val="C00000"/>
        </w:rPr>
        <w:t xml:space="preserve">) </w:t>
      </w:r>
      <w:r>
        <w:t>AI support statement</w:t>
      </w:r>
    </w:p>
    <w:p w14:paraId="31622081" w14:textId="39F070B5" w:rsidR="00707FC0" w:rsidRPr="00707FC0" w:rsidRDefault="00707FC0" w:rsidP="00707FC0">
      <w:pPr>
        <w:pStyle w:val="ListParagraph"/>
        <w:numPr>
          <w:ilvl w:val="1"/>
          <w:numId w:val="2"/>
        </w:numPr>
        <w:rPr>
          <w:i/>
          <w:iCs/>
        </w:rPr>
      </w:pPr>
      <w:r>
        <w:lastRenderedPageBreak/>
        <w:t>Detail your group’s use of AI in this project</w:t>
      </w:r>
    </w:p>
    <w:p w14:paraId="206F609F" w14:textId="77777777" w:rsidR="00707FC0" w:rsidRPr="00707FC0" w:rsidRDefault="00707FC0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 xml:space="preserve">How are you using AI? </w:t>
      </w:r>
    </w:p>
    <w:p w14:paraId="42D25EE6" w14:textId="465F6F7B" w:rsidR="00B93D44" w:rsidRPr="00DB71E1" w:rsidRDefault="00707FC0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>What platform are you using?</w:t>
      </w:r>
    </w:p>
    <w:p w14:paraId="78649A65" w14:textId="48FDDFAF" w:rsidR="00DB71E1" w:rsidRPr="00A8660A" w:rsidRDefault="00DB71E1" w:rsidP="00707FC0">
      <w:pPr>
        <w:pStyle w:val="ListParagraph"/>
        <w:numPr>
          <w:ilvl w:val="2"/>
          <w:numId w:val="2"/>
        </w:numPr>
        <w:rPr>
          <w:i/>
          <w:iCs/>
        </w:rPr>
      </w:pPr>
      <w:r>
        <w:t>Consider sharing prompts you have used</w:t>
      </w:r>
    </w:p>
    <w:p w14:paraId="1EE8321F" w14:textId="25DC4A5A" w:rsidR="00A8660A" w:rsidRPr="00A8660A" w:rsidRDefault="00A8660A" w:rsidP="00A8660A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The AI statement</w:t>
      </w:r>
      <w:r w:rsidRPr="00B93D44">
        <w:rPr>
          <w:i/>
          <w:iCs/>
        </w:rPr>
        <w:t xml:space="preserve"> is not included in the 1-2 page count</w:t>
      </w:r>
    </w:p>
    <w:p w14:paraId="5686D00C" w14:textId="2F7CFBA0" w:rsidR="005537B6" w:rsidRDefault="00354259" w:rsidP="00354259">
      <w:pPr>
        <w:pStyle w:val="Heading2"/>
      </w:pPr>
      <w:r>
        <w:t>2-page Final Report (Due Sunday 10/</w:t>
      </w:r>
      <w:r w:rsidR="007E10DD">
        <w:t>12</w:t>
      </w:r>
      <w:r>
        <w:t>)</w:t>
      </w:r>
    </w:p>
    <w:p w14:paraId="0DEE4FCB" w14:textId="14CC8E7F" w:rsidR="00227E07" w:rsidRPr="00354259" w:rsidRDefault="00354259" w:rsidP="00227E07">
      <w:r>
        <w:t xml:space="preserve">Your </w:t>
      </w:r>
      <w:r w:rsidR="000B3DD2">
        <w:t>group</w:t>
      </w:r>
      <w:r>
        <w:t xml:space="preserve"> should write a final report that details the findings of the </w:t>
      </w:r>
      <w:r w:rsidR="00546083">
        <w:t>research you proposed</w:t>
      </w:r>
      <w:r w:rsidR="003544A1">
        <w:t xml:space="preserve"> previously. </w:t>
      </w:r>
      <w:r w:rsidR="00B80ED4">
        <w:t>This report should be written in the format of an internal report to your supervisors</w:t>
      </w:r>
      <w:r w:rsidR="00227E07">
        <w:t xml:space="preserve"> that expresses the business insights you’ve acquired through your research. It should include the three</w:t>
      </w:r>
      <w:r w:rsidR="63FEA029">
        <w:t xml:space="preserve"> (or four)</w:t>
      </w:r>
      <w:r w:rsidR="00227E07">
        <w:t xml:space="preserve"> detailed research questions you tried to answer with the data, your method for doing so for each question, and the results that you were able to obtain.</w:t>
      </w:r>
    </w:p>
    <w:p w14:paraId="165DF467" w14:textId="0A77CFD4" w:rsidR="00227E07" w:rsidRDefault="00227E07" w:rsidP="00354259"/>
    <w:p w14:paraId="415C53A8" w14:textId="3BB81EFF" w:rsidR="0051142F" w:rsidRDefault="003544A1" w:rsidP="00354259">
      <w:r>
        <w:t>Your report should be at least 2 (but not more than 4) single-spaced pages in length.</w:t>
      </w:r>
      <w:r w:rsidR="2F4DE788">
        <w:t xml:space="preserve"> </w:t>
      </w:r>
      <w:r w:rsidR="00067D9F">
        <w:t>Groups</w:t>
      </w:r>
      <w:r w:rsidR="2F4DE788">
        <w:t xml:space="preserve"> with </w:t>
      </w:r>
      <w:r w:rsidR="00067D9F">
        <w:t>4 members</w:t>
      </w:r>
      <w:r w:rsidR="2F4DE788">
        <w:t xml:space="preserve"> may go a bit longer if necessary.</w:t>
      </w:r>
    </w:p>
    <w:p w14:paraId="0BAEA115" w14:textId="77777777" w:rsidR="003B7BCF" w:rsidRDefault="003B7BCF" w:rsidP="00354259"/>
    <w:p w14:paraId="03B427F5" w14:textId="1C005FC2" w:rsidR="003B7BCF" w:rsidRDefault="003B7BCF" w:rsidP="00354259">
      <w:r>
        <w:t>You must also submit an updated query log of the queries you’ve used in your research.</w:t>
      </w:r>
    </w:p>
    <w:p w14:paraId="2C7AD8CD" w14:textId="77777777" w:rsidR="003B7BCF" w:rsidRDefault="003B7BCF" w:rsidP="003B7BCF">
      <w:pPr>
        <w:pStyle w:val="ListParagraph"/>
        <w:numPr>
          <w:ilvl w:val="0"/>
          <w:numId w:val="2"/>
        </w:numPr>
      </w:pPr>
      <w:r>
        <w:t>Each query should include a single or multi-line comment that details the goal of the query</w:t>
      </w:r>
    </w:p>
    <w:p w14:paraId="50C18209" w14:textId="524D153F" w:rsidR="003B7BCF" w:rsidRDefault="003B7BCF" w:rsidP="003B7BCF">
      <w:pPr>
        <w:pStyle w:val="ListParagraph"/>
        <w:numPr>
          <w:ilvl w:val="0"/>
          <w:numId w:val="2"/>
        </w:numPr>
        <w:rPr>
          <w:i/>
          <w:iCs/>
        </w:rPr>
      </w:pPr>
      <w:r w:rsidRPr="00067D9F">
        <w:rPr>
          <w:i/>
          <w:iCs/>
        </w:rPr>
        <w:t>The query log is not included in the final report’s page count</w:t>
      </w:r>
    </w:p>
    <w:p w14:paraId="59507E8D" w14:textId="77777777" w:rsidR="00B72F3B" w:rsidRDefault="00B72F3B" w:rsidP="00B72F3B"/>
    <w:p w14:paraId="49056EC2" w14:textId="0DFDE93B" w:rsidR="00B72F3B" w:rsidRDefault="00B72F3B" w:rsidP="00B72F3B">
      <w:r>
        <w:t>Finally, include an AI support statement that describes your use of AI throughout this project.</w:t>
      </w:r>
    </w:p>
    <w:p w14:paraId="6D8F276D" w14:textId="256C82A5" w:rsidR="00B72F3B" w:rsidRDefault="00B72F3B" w:rsidP="00B72F3B">
      <w:pPr>
        <w:pStyle w:val="ListParagraph"/>
        <w:numPr>
          <w:ilvl w:val="0"/>
          <w:numId w:val="2"/>
        </w:numPr>
      </w:pPr>
      <w:r>
        <w:t>Consider including specific prompts you have used</w:t>
      </w:r>
    </w:p>
    <w:p w14:paraId="06DDCE32" w14:textId="76B95FE7" w:rsidR="00B72F3B" w:rsidRDefault="00B72F3B" w:rsidP="00B72F3B">
      <w:pPr>
        <w:pStyle w:val="ListParagraph"/>
        <w:numPr>
          <w:ilvl w:val="0"/>
          <w:numId w:val="2"/>
        </w:numPr>
      </w:pPr>
      <w:r>
        <w:t>Note the platform(s) and versions of the models you’ve consulted</w:t>
      </w:r>
    </w:p>
    <w:p w14:paraId="7E754B8B" w14:textId="7FF33AA2" w:rsidR="00B72F3B" w:rsidRPr="00B72F3B" w:rsidRDefault="00B72F3B" w:rsidP="00B72F3B">
      <w:pPr>
        <w:pStyle w:val="ListParagraph"/>
        <w:numPr>
          <w:ilvl w:val="0"/>
          <w:numId w:val="2"/>
        </w:numPr>
      </w:pPr>
      <w:r>
        <w:rPr>
          <w:i/>
          <w:iCs/>
        </w:rPr>
        <w:t>The AI support statement is not included in the final report’s page count</w:t>
      </w:r>
    </w:p>
    <w:p w14:paraId="048CB6DA" w14:textId="76F5ACC6" w:rsidR="0051142F" w:rsidRDefault="003B7BCF" w:rsidP="0051142F">
      <w:pPr>
        <w:pStyle w:val="Heading2"/>
      </w:pPr>
      <w:r>
        <w:t>2-minute</w:t>
      </w:r>
      <w:r w:rsidR="0051142F">
        <w:t xml:space="preserve"> Summary Video (Due Sunday 10/</w:t>
      </w:r>
      <w:r w:rsidR="007E10DD">
        <w:t>12</w:t>
      </w:r>
      <w:r w:rsidR="0051142F">
        <w:t>)</w:t>
      </w:r>
    </w:p>
    <w:p w14:paraId="2706ED65" w14:textId="66CD9673" w:rsidR="0051142F" w:rsidRDefault="0051142F" w:rsidP="0051142F">
      <w:r>
        <w:t xml:space="preserve">Your </w:t>
      </w:r>
      <w:r w:rsidR="000B3DD2">
        <w:t>group</w:t>
      </w:r>
      <w:r>
        <w:t xml:space="preserve"> will produce a 1-2 minute video that summarizes the details found in your report. This can be as simple as a 3-4 slide PowerPoint slideshow with </w:t>
      </w:r>
      <w:r w:rsidR="009A28EF">
        <w:t>narration.</w:t>
      </w:r>
      <w:r w:rsidR="00925C7F">
        <w:t xml:space="preserve"> Detail the questions and your findings as matter-of-factly as you can.</w:t>
      </w:r>
      <w:r w:rsidR="00CB09D8">
        <w:t xml:space="preserve"> Do not exceed 2 minutes if possible.</w:t>
      </w:r>
      <w:r w:rsidR="00B40A13">
        <w:t xml:space="preserve"> Only one </w:t>
      </w:r>
      <w:r w:rsidR="000B3DD2">
        <w:t>group</w:t>
      </w:r>
      <w:r w:rsidR="00B40A13">
        <w:t xml:space="preserve"> member needs to present.</w:t>
      </w:r>
    </w:p>
    <w:p w14:paraId="5A6C507B" w14:textId="553BA3E2" w:rsidR="00CB09D8" w:rsidRDefault="00CB09D8" w:rsidP="00CB09D8">
      <w:pPr>
        <w:pStyle w:val="Heading1"/>
      </w:pPr>
      <w:r>
        <w:t>Rubric and Grading</w:t>
      </w:r>
    </w:p>
    <w:p w14:paraId="3ADBECEC" w14:textId="0C2B2DD1" w:rsidR="00992CAB" w:rsidRDefault="003A74C3" w:rsidP="00CB09D8">
      <w:r>
        <w:t>The final project is worth 30% of your grade in this course.</w:t>
      </w:r>
      <w:r w:rsidR="00992CAB">
        <w:t xml:space="preserve"> It will be assessed on the following criteria:</w:t>
      </w:r>
    </w:p>
    <w:p w14:paraId="0433C461" w14:textId="77777777" w:rsidR="00992CAB" w:rsidRDefault="00992CAB" w:rsidP="00CB09D8"/>
    <w:p w14:paraId="55F12FA6" w14:textId="17F403C1" w:rsidR="00B40A13" w:rsidRPr="00B40A13" w:rsidRDefault="00B40A13" w:rsidP="00B40A1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Initial Research Question (2%) </w:t>
      </w:r>
    </w:p>
    <w:p w14:paraId="210A9703" w14:textId="2DE26FB5" w:rsidR="00B40A13" w:rsidRPr="00B40A13" w:rsidRDefault="00B40A13" w:rsidP="00B40A13">
      <w:pPr>
        <w:pStyle w:val="ListParagraph"/>
        <w:numPr>
          <w:ilvl w:val="1"/>
          <w:numId w:val="4"/>
        </w:numPr>
      </w:pPr>
      <w:r w:rsidRPr="00B40A13">
        <w:t>Share a single research question based on the collaborative exploration of the data by your group</w:t>
      </w:r>
    </w:p>
    <w:p w14:paraId="6AEB19EF" w14:textId="63764DC1" w:rsidR="00B40A13" w:rsidRPr="00B40A13" w:rsidRDefault="00B40A13" w:rsidP="00B40A13">
      <w:pPr>
        <w:pStyle w:val="ListParagraph"/>
        <w:numPr>
          <w:ilvl w:val="1"/>
          <w:numId w:val="4"/>
        </w:numPr>
      </w:pPr>
      <w:r w:rsidRPr="00B40A13">
        <w:t>We will discuss these research questions during class to evaluate their strengths and weaknesses</w:t>
      </w:r>
    </w:p>
    <w:p w14:paraId="550943AC" w14:textId="1E89A15D" w:rsidR="007D4161" w:rsidRPr="000D68E6" w:rsidRDefault="007D4161" w:rsidP="007D4161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Status Report (</w:t>
      </w:r>
      <w:r w:rsidR="00B40A13">
        <w:rPr>
          <w:b/>
          <w:bCs/>
        </w:rPr>
        <w:t>18</w:t>
      </w:r>
      <w:r w:rsidRPr="000D68E6">
        <w:rPr>
          <w:b/>
          <w:bCs/>
        </w:rPr>
        <w:t xml:space="preserve">%) </w:t>
      </w:r>
    </w:p>
    <w:p w14:paraId="00D8DF70" w14:textId="01844301" w:rsidR="007D4161" w:rsidRDefault="000D4296" w:rsidP="003F229C">
      <w:pPr>
        <w:pStyle w:val="ListParagraph"/>
        <w:numPr>
          <w:ilvl w:val="1"/>
          <w:numId w:val="4"/>
        </w:numPr>
      </w:pPr>
      <w:r>
        <w:t>Share</w:t>
      </w:r>
      <w:r w:rsidR="00AF0916">
        <w:t xml:space="preserve"> </w:t>
      </w:r>
      <w:r w:rsidR="00AC173F">
        <w:t xml:space="preserve">initial </w:t>
      </w:r>
      <w:r w:rsidR="00AF0916">
        <w:t xml:space="preserve">research questions and queries that </w:t>
      </w:r>
      <w:r w:rsidR="003F229C">
        <w:t>d</w:t>
      </w:r>
      <w:r w:rsidR="007D4161">
        <w:t>emonstrate in-depth exploration of the provided data</w:t>
      </w:r>
    </w:p>
    <w:p w14:paraId="58671E8A" w14:textId="335A49A4" w:rsidR="007D4161" w:rsidRDefault="003F229C" w:rsidP="007D4161">
      <w:pPr>
        <w:pStyle w:val="ListParagraph"/>
        <w:numPr>
          <w:ilvl w:val="1"/>
          <w:numId w:val="4"/>
        </w:numPr>
      </w:pPr>
      <w:r>
        <w:lastRenderedPageBreak/>
        <w:t>Proposes an area of interest (industry or geographic region) for further study</w:t>
      </w:r>
    </w:p>
    <w:p w14:paraId="77413DD1" w14:textId="56DCF49C" w:rsidR="003F229C" w:rsidRDefault="000E015B" w:rsidP="007D4161">
      <w:pPr>
        <w:pStyle w:val="ListParagraph"/>
        <w:numPr>
          <w:ilvl w:val="1"/>
          <w:numId w:val="4"/>
        </w:numPr>
      </w:pPr>
      <w:r>
        <w:t xml:space="preserve">Details the specific questions about the area of interest that the </w:t>
      </w:r>
      <w:r w:rsidR="000B3DD2">
        <w:t>group</w:t>
      </w:r>
      <w:r>
        <w:t xml:space="preserve"> hopes to answer</w:t>
      </w:r>
    </w:p>
    <w:p w14:paraId="7D5469A6" w14:textId="71EBD4A1" w:rsidR="005A5848" w:rsidRDefault="005A5848" w:rsidP="007D4161">
      <w:pPr>
        <w:pStyle w:val="ListParagraph"/>
        <w:numPr>
          <w:ilvl w:val="1"/>
          <w:numId w:val="4"/>
        </w:numPr>
      </w:pPr>
      <w:r>
        <w:t>Includes an initial query log</w:t>
      </w:r>
      <w:r w:rsidR="00B40A13">
        <w:t xml:space="preserve"> (exploratory data analysis, etc.)</w:t>
      </w:r>
    </w:p>
    <w:p w14:paraId="0CA8E1B0" w14:textId="2CC0C33A" w:rsidR="000E015B" w:rsidRPr="000D68E6" w:rsidRDefault="00F2680E" w:rsidP="000E015B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Final Report (40%)</w:t>
      </w:r>
    </w:p>
    <w:p w14:paraId="13A6E6A4" w14:textId="31EDEFBA" w:rsidR="00F2680E" w:rsidRDefault="00F2680E" w:rsidP="00F2680E">
      <w:pPr>
        <w:pStyle w:val="ListParagraph"/>
        <w:numPr>
          <w:ilvl w:val="1"/>
          <w:numId w:val="4"/>
        </w:numPr>
      </w:pPr>
      <w:r>
        <w:t>Summarizes the findings</w:t>
      </w:r>
      <w:r w:rsidR="00BF0CC4">
        <w:t xml:space="preserve"> of the research your </w:t>
      </w:r>
      <w:r w:rsidR="000B3DD2">
        <w:t>group</w:t>
      </w:r>
      <w:r w:rsidR="00BF0CC4">
        <w:t xml:space="preserve"> initially proposed</w:t>
      </w:r>
    </w:p>
    <w:p w14:paraId="132062BE" w14:textId="69624FB8" w:rsidR="00BF0CC4" w:rsidRDefault="001C1D83" w:rsidP="00F2680E">
      <w:pPr>
        <w:pStyle w:val="ListParagraph"/>
        <w:numPr>
          <w:ilvl w:val="1"/>
          <w:numId w:val="4"/>
        </w:numPr>
      </w:pPr>
      <w:r>
        <w:t>F</w:t>
      </w:r>
      <w:r w:rsidR="00BF0CC4">
        <w:t xml:space="preserve">ormatted as an internal business </w:t>
      </w:r>
      <w:r>
        <w:t>report</w:t>
      </w:r>
      <w:r w:rsidR="00BF0CC4">
        <w:t xml:space="preserve"> and is professionally written with explanatory graphics as needed</w:t>
      </w:r>
    </w:p>
    <w:p w14:paraId="25F01AEF" w14:textId="2FECA8FC" w:rsidR="00A53A15" w:rsidRDefault="00A53A15" w:rsidP="00F2680E">
      <w:pPr>
        <w:pStyle w:val="ListParagraph"/>
        <w:numPr>
          <w:ilvl w:val="1"/>
          <w:numId w:val="4"/>
        </w:numPr>
      </w:pPr>
      <w:r>
        <w:t>Demonstrates the rigor of the</w:t>
      </w:r>
      <w:r w:rsidR="003D25E8">
        <w:t xml:space="preserve"> research conducted by your </w:t>
      </w:r>
      <w:r w:rsidR="000B3DD2">
        <w:t>group</w:t>
      </w:r>
    </w:p>
    <w:p w14:paraId="4F2EFF3E" w14:textId="77777777" w:rsidR="00A53A15" w:rsidRDefault="00A53A15" w:rsidP="00A53A15">
      <w:pPr>
        <w:pStyle w:val="ListParagraph"/>
        <w:numPr>
          <w:ilvl w:val="2"/>
          <w:numId w:val="4"/>
        </w:numPr>
      </w:pPr>
      <w:r>
        <w:t>Research</w:t>
      </w:r>
      <w:r w:rsidR="003D25E8">
        <w:t xml:space="preserve"> required the use of complex queries</w:t>
      </w:r>
      <w:r>
        <w:t xml:space="preserve"> and </w:t>
      </w:r>
      <w:r w:rsidR="003D25E8">
        <w:t>combination of data from multiple tables</w:t>
      </w:r>
    </w:p>
    <w:p w14:paraId="7537EB4E" w14:textId="77777777" w:rsidR="000A4EC9" w:rsidRDefault="003711EE" w:rsidP="000A4EC9">
      <w:pPr>
        <w:pStyle w:val="ListParagraph"/>
        <w:numPr>
          <w:ilvl w:val="2"/>
          <w:numId w:val="4"/>
        </w:numPr>
      </w:pPr>
      <w:r>
        <w:t>Incorporating external data sources will increase the rigo</w:t>
      </w:r>
      <w:r w:rsidR="000A4EC9">
        <w:t>r</w:t>
      </w:r>
    </w:p>
    <w:p w14:paraId="440651AA" w14:textId="0C2D600F" w:rsidR="00627BE5" w:rsidRDefault="00627BE5" w:rsidP="000A4EC9">
      <w:pPr>
        <w:pStyle w:val="ListParagraph"/>
        <w:numPr>
          <w:ilvl w:val="2"/>
          <w:numId w:val="4"/>
        </w:numPr>
      </w:pPr>
      <w:r>
        <w:t xml:space="preserve">Use of the advanced fields in the </w:t>
      </w:r>
      <w:r w:rsidRPr="63A62D60">
        <w:rPr>
          <w:b/>
          <w:bCs/>
        </w:rPr>
        <w:t>visits</w:t>
      </w:r>
      <w:r>
        <w:t xml:space="preserve"> table, although not required, will also increase the rigor</w:t>
      </w:r>
      <w:r w:rsidR="0027364C">
        <w:t xml:space="preserve"> of your research</w:t>
      </w:r>
      <w:r w:rsidR="44E8C442">
        <w:t xml:space="preserve"> (see more information below)</w:t>
      </w:r>
    </w:p>
    <w:p w14:paraId="58B53772" w14:textId="77777777" w:rsidR="000A4EC9" w:rsidRDefault="000A4EC9" w:rsidP="000A4EC9">
      <w:pPr>
        <w:pStyle w:val="ListParagraph"/>
        <w:numPr>
          <w:ilvl w:val="1"/>
          <w:numId w:val="4"/>
        </w:numPr>
      </w:pPr>
      <w:r>
        <w:t>Includes a final, well-formatted query log</w:t>
      </w:r>
    </w:p>
    <w:p w14:paraId="4563FDC5" w14:textId="77777777" w:rsidR="007027BB" w:rsidRPr="000D68E6" w:rsidRDefault="007027BB" w:rsidP="000A4EC9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>Summary Video (10%)</w:t>
      </w:r>
    </w:p>
    <w:p w14:paraId="6E605C0C" w14:textId="2FEF80C9" w:rsidR="003F20C2" w:rsidRDefault="003F20C2" w:rsidP="007027BB">
      <w:pPr>
        <w:pStyle w:val="ListParagraph"/>
        <w:numPr>
          <w:ilvl w:val="1"/>
          <w:numId w:val="4"/>
        </w:numPr>
      </w:pPr>
      <w:r>
        <w:t xml:space="preserve">Succinctly explains the research proposed by your </w:t>
      </w:r>
      <w:r w:rsidR="000B3DD2">
        <w:t>group</w:t>
      </w:r>
      <w:r>
        <w:t xml:space="preserve"> and the results you were able to produce</w:t>
      </w:r>
    </w:p>
    <w:p w14:paraId="411313C2" w14:textId="4DBE11C2" w:rsidR="00171939" w:rsidRDefault="00171939" w:rsidP="007027BB">
      <w:pPr>
        <w:pStyle w:val="ListParagraph"/>
        <w:numPr>
          <w:ilvl w:val="1"/>
          <w:numId w:val="4"/>
        </w:numPr>
      </w:pPr>
      <w:r>
        <w:t xml:space="preserve">Summarizes the processes your </w:t>
      </w:r>
      <w:r w:rsidR="000B3DD2">
        <w:t>group</w:t>
      </w:r>
      <w:r>
        <w:t xml:space="preserve"> used to finish the project</w:t>
      </w:r>
    </w:p>
    <w:p w14:paraId="4509CEB9" w14:textId="44E7443E" w:rsidR="00171939" w:rsidRPr="000D68E6" w:rsidRDefault="00171939" w:rsidP="00171939">
      <w:pPr>
        <w:pStyle w:val="ListParagraph"/>
        <w:numPr>
          <w:ilvl w:val="0"/>
          <w:numId w:val="4"/>
        </w:numPr>
        <w:rPr>
          <w:b/>
          <w:bCs/>
        </w:rPr>
      </w:pPr>
      <w:r w:rsidRPr="000D68E6">
        <w:rPr>
          <w:b/>
          <w:bCs/>
        </w:rPr>
        <w:t xml:space="preserve">Peer </w:t>
      </w:r>
      <w:r w:rsidR="008D050B" w:rsidRPr="000D68E6">
        <w:rPr>
          <w:b/>
          <w:bCs/>
        </w:rPr>
        <w:t xml:space="preserve">and Instructor </w:t>
      </w:r>
      <w:r w:rsidRPr="000D68E6">
        <w:rPr>
          <w:b/>
          <w:bCs/>
        </w:rPr>
        <w:t>Review (30%)</w:t>
      </w:r>
    </w:p>
    <w:p w14:paraId="5865BC6F" w14:textId="40884E8D" w:rsidR="008A054C" w:rsidRDefault="00171939" w:rsidP="00171939">
      <w:pPr>
        <w:pStyle w:val="ListParagraph"/>
        <w:numPr>
          <w:ilvl w:val="1"/>
          <w:numId w:val="4"/>
        </w:numPr>
      </w:pPr>
      <w:r>
        <w:t xml:space="preserve">Each </w:t>
      </w:r>
      <w:r w:rsidR="000B3DD2">
        <w:t>group</w:t>
      </w:r>
      <w:r>
        <w:t xml:space="preserve"> member will review all other members</w:t>
      </w:r>
      <w:r w:rsidR="008A054C">
        <w:t>’ efforts and contributions</w:t>
      </w:r>
    </w:p>
    <w:p w14:paraId="4E85769C" w14:textId="00E2BD60" w:rsidR="008D050B" w:rsidRDefault="008D050B" w:rsidP="00171939">
      <w:pPr>
        <w:pStyle w:val="ListParagraph"/>
        <w:numPr>
          <w:ilvl w:val="1"/>
          <w:numId w:val="4"/>
        </w:numPr>
      </w:pPr>
      <w:r>
        <w:t xml:space="preserve">The instructor reserves the right to </w:t>
      </w:r>
      <w:r w:rsidR="008E0A5F">
        <w:t xml:space="preserve">adjust this grade based on their interactions with the </w:t>
      </w:r>
      <w:r w:rsidR="000B3DD2">
        <w:t>group</w:t>
      </w:r>
      <w:r w:rsidR="008E0A5F">
        <w:t xml:space="preserve"> during this project</w:t>
      </w:r>
    </w:p>
    <w:p w14:paraId="39774652" w14:textId="77777777" w:rsidR="008A054C" w:rsidRDefault="008A054C" w:rsidP="008A054C"/>
    <w:p w14:paraId="1D3C720B" w14:textId="5A20F653" w:rsidR="00992CAB" w:rsidRPr="00CB09D8" w:rsidRDefault="008A054C" w:rsidP="00CB09D8">
      <w:r>
        <w:t xml:space="preserve">Each </w:t>
      </w:r>
      <w:r w:rsidR="000B3DD2">
        <w:t>group</w:t>
      </w:r>
      <w:r>
        <w:t xml:space="preserve"> member will receive the same score for items 1-3 (unless there are extreme</w:t>
      </w:r>
      <w:r w:rsidR="008D050B">
        <w:t xml:space="preserve"> circumstances). </w:t>
      </w:r>
      <w:r w:rsidR="000B3DD2">
        <w:t>Group</w:t>
      </w:r>
      <w:r w:rsidR="008D050B">
        <w:t xml:space="preserve"> members will receive individual scores for item #4</w:t>
      </w:r>
      <w:r w:rsidR="00A80324">
        <w:t>.</w:t>
      </w:r>
    </w:p>
    <w:p w14:paraId="20D06746" w14:textId="18B11443" w:rsidR="00820F54" w:rsidRDefault="00820F54" w:rsidP="008601D7">
      <w:pPr>
        <w:pStyle w:val="Heading1"/>
      </w:pPr>
      <w:r>
        <w:t>About the Data</w:t>
      </w:r>
    </w:p>
    <w:p w14:paraId="5A12162D" w14:textId="01AA1112" w:rsidR="00CB09D8" w:rsidRDefault="00980C3A" w:rsidP="00CB09D8">
      <w:r>
        <w:t>The data is divided into 5 tables:</w:t>
      </w:r>
    </w:p>
    <w:p w14:paraId="74F9F1AB" w14:textId="10E10AAF" w:rsidR="00432E33" w:rsidRDefault="00432E33" w:rsidP="00432E33">
      <w:pPr>
        <w:pStyle w:val="Heading2"/>
      </w:pPr>
      <w:r>
        <w:t>b</w:t>
      </w:r>
      <w:r w:rsidR="00443E16">
        <w:t>rands</w:t>
      </w:r>
      <w:r>
        <w:t>, places, &amp; visits</w:t>
      </w:r>
    </w:p>
    <w:p w14:paraId="3CB3527F" w14:textId="3549398E" w:rsidR="00432E33" w:rsidRDefault="00432E33" w:rsidP="00432E33">
      <w:r>
        <w:t xml:space="preserve">This is </w:t>
      </w:r>
      <w:r w:rsidR="001838C4">
        <w:rPr>
          <w:i/>
          <w:iCs/>
        </w:rPr>
        <w:t xml:space="preserve">real </w:t>
      </w:r>
      <w:r>
        <w:t>data from the Safegraph company</w:t>
      </w:r>
      <w:r w:rsidR="005A1D99">
        <w:t xml:space="preserve"> and includes information about different retail companies</w:t>
      </w:r>
      <w:r w:rsidR="00AF0D84">
        <w:t xml:space="preserve"> and</w:t>
      </w:r>
      <w:r w:rsidR="005A1D99">
        <w:t xml:space="preserve"> places (also called ‘points of interest’</w:t>
      </w:r>
      <w:r w:rsidR="00627BE5">
        <w:t xml:space="preserve"> or ‘poi’</w:t>
      </w:r>
      <w:r w:rsidR="005A1D99">
        <w:t>)</w:t>
      </w:r>
      <w:r w:rsidR="00AF0D84">
        <w:t xml:space="preserve"> in the United States.</w:t>
      </w:r>
    </w:p>
    <w:p w14:paraId="47C32792" w14:textId="77777777" w:rsidR="00AF0D84" w:rsidRDefault="00AF0D84" w:rsidP="00432E33"/>
    <w:p w14:paraId="2DF46568" w14:textId="3F3D0EBE" w:rsidR="0027364C" w:rsidRPr="0027364C" w:rsidRDefault="0027364C" w:rsidP="00432E33">
      <w:pPr>
        <w:rPr>
          <w:b/>
          <w:bCs/>
        </w:rPr>
      </w:pPr>
      <w:r w:rsidRPr="0027364C">
        <w:rPr>
          <w:b/>
          <w:bCs/>
        </w:rPr>
        <w:t>More about “visits”</w:t>
      </w:r>
    </w:p>
    <w:p w14:paraId="308FFE70" w14:textId="10A29ED3" w:rsidR="005A59AF" w:rsidRDefault="00AF0D84" w:rsidP="00432E33">
      <w:r>
        <w:t>The visits data is from the first four months of 2020</w:t>
      </w:r>
      <w:r w:rsidR="00627BE5">
        <w:t>. Each poi is represented FOUR times in the visits table</w:t>
      </w:r>
      <w:r w:rsidR="0027364C">
        <w:t xml:space="preserve"> (once for each month).</w:t>
      </w:r>
    </w:p>
    <w:p w14:paraId="1129BEF4" w14:textId="77777777" w:rsidR="005A59AF" w:rsidRDefault="005A59AF" w:rsidP="00432E33"/>
    <w:p w14:paraId="59EA2942" w14:textId="527B0D0F" w:rsidR="005A59AF" w:rsidRDefault="005A59AF" w:rsidP="00432E33">
      <w:r>
        <w:t xml:space="preserve">There are several advanced fields in the visits table, which you may choose to use (but you </w:t>
      </w:r>
      <w:r>
        <w:rPr>
          <w:i/>
          <w:iCs/>
        </w:rPr>
        <w:t>are not required to do so</w:t>
      </w:r>
      <w:r>
        <w:t>!)</w:t>
      </w:r>
    </w:p>
    <w:p w14:paraId="7E856FC3" w14:textId="169159A6" w:rsidR="005A59AF" w:rsidRDefault="002F5740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t>visits_by_day</w:t>
      </w:r>
      <w:r>
        <w:t xml:space="preserve">: an array that represents the number of tracked visitors by day of month (months with 30 days will have </w:t>
      </w:r>
      <w:r w:rsidR="00CF4096">
        <w:t>30 elements in the array)</w:t>
      </w:r>
    </w:p>
    <w:p w14:paraId="7CD28BA8" w14:textId="4A5535C9" w:rsidR="00CF4096" w:rsidRDefault="00CF4096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bucketed_dwell_times</w:t>
      </w:r>
      <w:r w:rsidRPr="00CF4096">
        <w:t>:</w:t>
      </w:r>
      <w:r>
        <w:rPr>
          <w:b/>
          <w:bCs/>
        </w:rPr>
        <w:t xml:space="preserve"> </w:t>
      </w:r>
      <w:r>
        <w:t>a dictionary that shows how many tracked visitors</w:t>
      </w:r>
      <w:r w:rsidR="00D00C0F">
        <w:t xml:space="preserve"> stayed at the poi for a given duration of time (less than 5 minutes, 5-20 minutes, etc.)</w:t>
      </w:r>
    </w:p>
    <w:p w14:paraId="28401A03" w14:textId="09B5DB40" w:rsidR="00D00C0F" w:rsidRDefault="00D00C0F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t>popularity_by_hour</w:t>
      </w:r>
      <w:r w:rsidRPr="00D00C0F">
        <w:t>:</w:t>
      </w:r>
      <w:r>
        <w:rPr>
          <w:b/>
          <w:bCs/>
        </w:rPr>
        <w:t xml:space="preserve"> </w:t>
      </w:r>
      <w:r>
        <w:t>similar to visits_by_day but shows the number of tracked visitors</w:t>
      </w:r>
      <w:r w:rsidR="00920E35">
        <w:t xml:space="preserve"> per hour on a 24 hour clock (beginning at 00:00 each day)</w:t>
      </w:r>
    </w:p>
    <w:p w14:paraId="0AF18C83" w14:textId="13B33355" w:rsidR="00920E35" w:rsidRPr="005A59AF" w:rsidRDefault="00920E35" w:rsidP="005A59AF">
      <w:pPr>
        <w:pStyle w:val="ListParagraph"/>
        <w:numPr>
          <w:ilvl w:val="0"/>
          <w:numId w:val="2"/>
        </w:numPr>
      </w:pPr>
      <w:r>
        <w:rPr>
          <w:b/>
          <w:bCs/>
        </w:rPr>
        <w:t>popularity_by_day</w:t>
      </w:r>
      <w:r w:rsidRPr="00920E35">
        <w:t>:</w:t>
      </w:r>
      <w:r>
        <w:t xml:space="preserve"> a dictionary</w:t>
      </w:r>
      <w:r w:rsidR="00CF7DC7">
        <w:t xml:space="preserve"> structure</w:t>
      </w:r>
      <w:r>
        <w:t xml:space="preserve"> that </w:t>
      </w:r>
      <w:r w:rsidR="00473BAB">
        <w:t>shows the weekday count of visitors</w:t>
      </w:r>
    </w:p>
    <w:p w14:paraId="0F08D9AC" w14:textId="77777777" w:rsidR="0027364C" w:rsidRDefault="0027364C" w:rsidP="00432E33"/>
    <w:p w14:paraId="2AB14C85" w14:textId="03F616B7" w:rsidR="002B1836" w:rsidRDefault="002B1836" w:rsidP="00DD7E62">
      <w:pPr>
        <w:pStyle w:val="Heading2"/>
      </w:pPr>
      <w:r>
        <w:t>cbg_demographics &amp; cbg_fips</w:t>
      </w:r>
    </w:p>
    <w:p w14:paraId="20C5DDD6" w14:textId="54065849" w:rsidR="002B1836" w:rsidRDefault="00B31B89" w:rsidP="00432E33">
      <w:r>
        <w:t xml:space="preserve">“FIPS” stands for </w:t>
      </w:r>
      <w:r w:rsidR="00B3139A">
        <w:t xml:space="preserve">“Federal Information Processing Series” and is the US standard for breaking down metropolitan locations in the US and its territories. </w:t>
      </w:r>
      <w:r w:rsidR="002B1836">
        <w:t xml:space="preserve">“CBG” stands for “census </w:t>
      </w:r>
      <w:r w:rsidR="003441EF">
        <w:t>block</w:t>
      </w:r>
      <w:r w:rsidR="002B1836">
        <w:t xml:space="preserve"> groups” </w:t>
      </w:r>
      <w:r w:rsidR="4972CD4A">
        <w:t xml:space="preserve">and </w:t>
      </w:r>
      <w:r w:rsidR="00B3139A">
        <w:t xml:space="preserve">builds on FIPS codes to </w:t>
      </w:r>
      <w:r w:rsidR="00CD0E43">
        <w:t>define areas in miniscule detail</w:t>
      </w:r>
      <w:r w:rsidR="00DD7E62">
        <w:t xml:space="preserve">. A CBG is 12 digits in length (but often has </w:t>
      </w:r>
      <w:r w:rsidR="00981E9E">
        <w:t>leading or trailing</w:t>
      </w:r>
      <w:r w:rsidR="00DD7E62">
        <w:t xml:space="preserve"> zeroes, so is represented in the database as a string).</w:t>
      </w:r>
      <w:r w:rsidR="00CD0E43">
        <w:t xml:space="preserve"> The first 5 digits are a county’s FIPS code.</w:t>
      </w:r>
    </w:p>
    <w:p w14:paraId="33101990" w14:textId="77777777" w:rsidR="00DD7E62" w:rsidRDefault="00DD7E62" w:rsidP="00432E33"/>
    <w:p w14:paraId="336327F4" w14:textId="2261D53A" w:rsidR="00DD7E62" w:rsidRDefault="002E556B" w:rsidP="002E556B">
      <w:pPr>
        <w:pStyle w:val="ListParagraph"/>
        <w:numPr>
          <w:ilvl w:val="0"/>
          <w:numId w:val="2"/>
        </w:numPr>
      </w:pPr>
      <w:r>
        <w:t>Digits 1-2: the</w:t>
      </w:r>
      <w:r w:rsidR="006E7C2A">
        <w:t xml:space="preserve"> FIPS code for</w:t>
      </w:r>
      <w:r>
        <w:t xml:space="preserve"> state/territory (Indiana is </w:t>
      </w:r>
      <w:r w:rsidR="00E51437">
        <w:t>“18”)</w:t>
      </w:r>
    </w:p>
    <w:p w14:paraId="6DB88A59" w14:textId="53C31537" w:rsidR="00036E60" w:rsidRDefault="00E51437" w:rsidP="00036E60">
      <w:pPr>
        <w:pStyle w:val="ListParagraph"/>
        <w:numPr>
          <w:ilvl w:val="0"/>
          <w:numId w:val="2"/>
        </w:numPr>
      </w:pPr>
      <w:r>
        <w:t>Digits</w:t>
      </w:r>
      <w:r w:rsidR="00560D84">
        <w:t xml:space="preserve"> 3-5: the</w:t>
      </w:r>
      <w:r w:rsidR="006E7C2A">
        <w:t xml:space="preserve"> FIPS code for</w:t>
      </w:r>
      <w:r w:rsidR="00560D84">
        <w:t xml:space="preserve"> county within that state (Tippecanoe County, home to Purdue, is </w:t>
      </w:r>
      <w:r w:rsidR="00D45EA7">
        <w:t>“</w:t>
      </w:r>
      <w:r w:rsidR="00560D84">
        <w:t>157</w:t>
      </w:r>
      <w:r w:rsidR="00D45EA7">
        <w:t>”</w:t>
      </w:r>
      <w:r w:rsidR="00560D84">
        <w:t>)</w:t>
      </w:r>
    </w:p>
    <w:p w14:paraId="21797820" w14:textId="3928E0CB" w:rsidR="00036E60" w:rsidRDefault="00036E60" w:rsidP="00036E60">
      <w:pPr>
        <w:pStyle w:val="ListParagraph"/>
        <w:numPr>
          <w:ilvl w:val="0"/>
          <w:numId w:val="2"/>
        </w:numPr>
      </w:pPr>
      <w:r>
        <w:t>Digits 6-12 are too finite for the purposes of this project</w:t>
      </w:r>
    </w:p>
    <w:p w14:paraId="4CC4D0E1" w14:textId="77777777" w:rsidR="00193E20" w:rsidRDefault="00193E20" w:rsidP="00193E20"/>
    <w:p w14:paraId="7A04C975" w14:textId="5E6A4E10" w:rsidR="00934196" w:rsidRDefault="00273030" w:rsidP="00193E20">
      <w:r>
        <w:rPr>
          <w:b/>
          <w:bCs/>
        </w:rPr>
        <w:t>Example query:</w:t>
      </w:r>
      <w:r>
        <w:t xml:space="preserve"> To find all information in the </w:t>
      </w:r>
      <w:r>
        <w:rPr>
          <w:b/>
          <w:bCs/>
        </w:rPr>
        <w:t>visits</w:t>
      </w:r>
      <w:r>
        <w:t xml:space="preserve"> table about Tippecanoe County, IN</w:t>
      </w:r>
      <w:r w:rsidR="004725D3">
        <w:t xml:space="preserve"> for January, </w:t>
      </w:r>
      <w:r>
        <w:t>you could write:</w:t>
      </w:r>
    </w:p>
    <w:p w14:paraId="77E0DAA2" w14:textId="77777777" w:rsidR="00273030" w:rsidRDefault="00273030" w:rsidP="00193E20"/>
    <w:p w14:paraId="1BD2DB9E" w14:textId="6036D5BE" w:rsidR="00C71E9F" w:rsidRDefault="00273030" w:rsidP="00193E20">
      <w:pPr>
        <w:rPr>
          <w:rFonts w:ascii="Consolas" w:hAnsi="Consolas" w:cs="Consolas"/>
        </w:rPr>
      </w:pPr>
      <w:r w:rsidRPr="004725D3">
        <w:rPr>
          <w:rFonts w:ascii="Consolas" w:hAnsi="Consolas" w:cs="Consolas"/>
        </w:rPr>
        <w:t xml:space="preserve">SELECT </w:t>
      </w:r>
      <w:r w:rsidR="004725D3" w:rsidRPr="004725D3">
        <w:rPr>
          <w:rFonts w:ascii="Consolas" w:hAnsi="Consolas" w:cs="Consolas"/>
        </w:rPr>
        <w:t>* FROM visits WHERE poi_cbg LIKE ‘18157%’ AND EXTRACT(MONTH FROM date_range_start) = 1</w:t>
      </w:r>
    </w:p>
    <w:p w14:paraId="480D2899" w14:textId="77777777" w:rsidR="00C71E9F" w:rsidRDefault="00C71E9F" w:rsidP="00193E20"/>
    <w:p w14:paraId="5D136DA4" w14:textId="77777777" w:rsidR="00D51382" w:rsidRPr="00D51382" w:rsidRDefault="00C71E9F" w:rsidP="00193E20">
      <w:r w:rsidRPr="00D51382">
        <w:t xml:space="preserve">Because you know </w:t>
      </w:r>
      <w:r w:rsidR="00D51382" w:rsidRPr="00D51382">
        <w:t>that this CBG is in the state of Indiana, you can include that in your query as well:</w:t>
      </w:r>
    </w:p>
    <w:p w14:paraId="4571BEF9" w14:textId="77777777" w:rsidR="00D51382" w:rsidRDefault="00D51382" w:rsidP="00193E20">
      <w:pPr>
        <w:rPr>
          <w:i/>
          <w:iCs/>
        </w:rPr>
      </w:pPr>
    </w:p>
    <w:p w14:paraId="66907509" w14:textId="674F6CF5" w:rsidR="00D51382" w:rsidRDefault="00D51382" w:rsidP="00D51382">
      <w:pPr>
        <w:rPr>
          <w:rFonts w:ascii="Consolas" w:hAnsi="Consolas" w:cs="Consolas"/>
        </w:rPr>
      </w:pPr>
      <w:r w:rsidRPr="004725D3">
        <w:rPr>
          <w:rFonts w:ascii="Consolas" w:hAnsi="Consolas" w:cs="Consolas"/>
        </w:rPr>
        <w:t>SELECT * FROM visits WHERE poi_cbg LIKE ‘18157%’ AND EXTRACT(MONTH FROM date_range_start) = 1</w:t>
      </w:r>
      <w:r>
        <w:rPr>
          <w:rFonts w:ascii="Consolas" w:hAnsi="Consolas" w:cs="Consolas"/>
        </w:rPr>
        <w:t xml:space="preserve"> AND re</w:t>
      </w:r>
      <w:r w:rsidR="002A7320">
        <w:rPr>
          <w:rFonts w:ascii="Consolas" w:hAnsi="Consolas" w:cs="Consolas"/>
        </w:rPr>
        <w:t>g</w:t>
      </w:r>
      <w:r>
        <w:rPr>
          <w:rFonts w:ascii="Consolas" w:hAnsi="Consolas" w:cs="Consolas"/>
        </w:rPr>
        <w:t>ion LIKE ‘IN’</w:t>
      </w:r>
    </w:p>
    <w:p w14:paraId="7DFDB590" w14:textId="77777777" w:rsidR="00D51382" w:rsidRDefault="00D51382" w:rsidP="00193E20">
      <w:pPr>
        <w:rPr>
          <w:i/>
          <w:iCs/>
        </w:rPr>
      </w:pPr>
    </w:p>
    <w:p w14:paraId="78B12AA3" w14:textId="4D620BF6" w:rsidR="004B55D7" w:rsidRPr="00C71E9F" w:rsidRDefault="004B55D7" w:rsidP="00193E20">
      <w:pPr>
        <w:rPr>
          <w:i/>
          <w:iCs/>
        </w:rPr>
      </w:pPr>
      <w:r w:rsidRPr="00C71E9F">
        <w:rPr>
          <w:i/>
          <w:iCs/>
        </w:rPr>
        <w:t>(The visits data is clustered for more efficient</w:t>
      </w:r>
      <w:r w:rsidR="00393166" w:rsidRPr="00C71E9F">
        <w:rPr>
          <w:i/>
          <w:iCs/>
        </w:rPr>
        <w:t xml:space="preserve"> querying. Whenever possible, include a city or region in your queries of the </w:t>
      </w:r>
      <w:r w:rsidR="00393166" w:rsidRPr="00063AB9">
        <w:rPr>
          <w:b/>
          <w:bCs/>
          <w:i/>
          <w:iCs/>
        </w:rPr>
        <w:t>visits</w:t>
      </w:r>
      <w:r w:rsidR="00393166" w:rsidRPr="00C71E9F">
        <w:rPr>
          <w:i/>
          <w:iCs/>
        </w:rPr>
        <w:t xml:space="preserve"> table to make them more cost effective. Try each of the above queries to see the difference</w:t>
      </w:r>
      <w:r w:rsidR="00C71E9F" w:rsidRPr="00C71E9F">
        <w:rPr>
          <w:i/>
          <w:iCs/>
        </w:rPr>
        <w:t xml:space="preserve"> in processing charges.)</w:t>
      </w:r>
    </w:p>
    <w:p w14:paraId="6908642C" w14:textId="77777777" w:rsidR="004B55D7" w:rsidRDefault="004B55D7" w:rsidP="00193E20"/>
    <w:p w14:paraId="6A57604B" w14:textId="2BC417C6" w:rsidR="00193E20" w:rsidRDefault="00193E20" w:rsidP="00193E20">
      <w:r>
        <w:t xml:space="preserve">The </w:t>
      </w:r>
      <w:r>
        <w:rPr>
          <w:b/>
          <w:bCs/>
        </w:rPr>
        <w:t>cbg_demographics</w:t>
      </w:r>
      <w:r>
        <w:t xml:space="preserve"> </w:t>
      </w:r>
      <w:r w:rsidR="003B5904">
        <w:t>table</w:t>
      </w:r>
      <w:r>
        <w:t xml:space="preserve"> provides information from the 2020 US census</w:t>
      </w:r>
      <w:r w:rsidR="00934196">
        <w:t xml:space="preserve"> about the population, education, income, rent, and housing value for all US CBG codes.</w:t>
      </w:r>
      <w:r w:rsidR="002A7320">
        <w:t xml:space="preserve"> Review the schema for this table</w:t>
      </w:r>
      <w:r w:rsidR="003B5904">
        <w:t xml:space="preserve"> to see the data I’ve provided.</w:t>
      </w:r>
    </w:p>
    <w:p w14:paraId="4149F531" w14:textId="77777777" w:rsidR="003B5904" w:rsidRDefault="003B5904" w:rsidP="00193E20"/>
    <w:p w14:paraId="1A8DD9EA" w14:textId="383BFE5C" w:rsidR="003B5904" w:rsidRPr="00193E20" w:rsidRDefault="003B5904" w:rsidP="00193E20">
      <w:r>
        <w:t xml:space="preserve">The </w:t>
      </w:r>
      <w:r w:rsidRPr="003B5904">
        <w:rPr>
          <w:b/>
          <w:bCs/>
        </w:rPr>
        <w:t>cbg_fips</w:t>
      </w:r>
      <w:r>
        <w:t xml:space="preserve"> table simply provides a lookup between the FIPS code and county names in the US.</w:t>
      </w:r>
    </w:p>
    <w:p w14:paraId="2E9F3663" w14:textId="77777777" w:rsidR="00DD7E62" w:rsidRDefault="00DD7E62" w:rsidP="00432E33"/>
    <w:p w14:paraId="5818DAC6" w14:textId="0A2A4E76" w:rsidR="00FB1590" w:rsidRDefault="00FB1590" w:rsidP="00432E33">
      <w:r>
        <w:t xml:space="preserve">Both CBG and FIPS will be important if you wish to incorporate external data into your project. These are </w:t>
      </w:r>
      <w:r w:rsidR="001838C4">
        <w:t>standard throughout most US government-published data.</w:t>
      </w:r>
    </w:p>
    <w:p w14:paraId="3A90A0A8" w14:textId="77777777" w:rsidR="008E30F1" w:rsidRDefault="008E30F1" w:rsidP="00432E33"/>
    <w:p w14:paraId="3DBB5441" w14:textId="3F796466" w:rsidR="008E30F1" w:rsidRPr="00432E33" w:rsidRDefault="008E30F1" w:rsidP="00432E33">
      <w:r>
        <w:t>Finally, you will also see references to NAICS code</w:t>
      </w:r>
      <w:r w:rsidR="00AE15E5">
        <w:t xml:space="preserve">s. This is the </w:t>
      </w:r>
      <w:hyperlink r:id="rId7">
        <w:r w:rsidR="00AE15E5" w:rsidRPr="63A62D60">
          <w:rPr>
            <w:rStyle w:val="Hyperlink"/>
          </w:rPr>
          <w:t>North American Industry Classification System</w:t>
        </w:r>
      </w:hyperlink>
      <w:r w:rsidR="00AE15E5">
        <w:t>, which is how the US</w:t>
      </w:r>
      <w:r w:rsidR="000257DA">
        <w:t xml:space="preserve">, </w:t>
      </w:r>
      <w:r w:rsidR="00AE15E5">
        <w:t>Canada</w:t>
      </w:r>
      <w:r w:rsidR="000257DA">
        <w:t>, and Mexico</w:t>
      </w:r>
      <w:r w:rsidR="00AE15E5">
        <w:t xml:space="preserve"> classify </w:t>
      </w:r>
      <w:r w:rsidR="003121DC">
        <w:t>companies in similar industries.</w:t>
      </w:r>
      <w:r w:rsidR="0020113A">
        <w:t xml:space="preserve"> Fast food restaurants, for example, are classified </w:t>
      </w:r>
      <w:r w:rsidR="00332E31">
        <w:t>with NAICS code 722513.</w:t>
      </w:r>
      <w:r w:rsidR="71E6E971">
        <w:t xml:space="preserve"> This will be useful when you are trying to find all locations in a given industry in the data.</w:t>
      </w:r>
    </w:p>
    <w:sectPr w:rsidR="008E30F1" w:rsidRPr="00432E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CBF0" w14:textId="77777777" w:rsidR="00F12CDD" w:rsidRDefault="00F12CDD" w:rsidP="003633A4">
      <w:r>
        <w:separator/>
      </w:r>
    </w:p>
  </w:endnote>
  <w:endnote w:type="continuationSeparator" w:id="0">
    <w:p w14:paraId="478D2E67" w14:textId="77777777" w:rsidR="00F12CDD" w:rsidRDefault="00F12CDD" w:rsidP="003633A4">
      <w:r>
        <w:continuationSeparator/>
      </w:r>
    </w:p>
  </w:endnote>
  <w:endnote w:type="continuationNotice" w:id="1">
    <w:p w14:paraId="629AB1CB" w14:textId="77777777" w:rsidR="00F12CDD" w:rsidRDefault="00F12C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6282" w14:textId="77777777" w:rsidR="00CD0B53" w:rsidRDefault="00CD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418D" w14:textId="77777777" w:rsidR="003633A4" w:rsidRDefault="003633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7CFBF8" wp14:editId="7EDB2811">
              <wp:simplePos x="0" y="0"/>
              <wp:positionH relativeFrom="column">
                <wp:posOffset>0</wp:posOffset>
              </wp:positionH>
              <wp:positionV relativeFrom="paragraph">
                <wp:posOffset>77671</wp:posOffset>
              </wp:positionV>
              <wp:extent cx="6400800" cy="0"/>
              <wp:effectExtent l="0" t="0" r="12700" b="12700"/>
              <wp:wrapNone/>
              <wp:docPr id="5271669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4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6.1pt" to="7in,6.1pt" w14:anchorId="6FBBB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l+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">
              <v:stroke joinstyle="miter"/>
            </v:line>
          </w:pict>
        </mc:Fallback>
      </mc:AlternateContent>
    </w:r>
  </w:p>
  <w:p w14:paraId="1102894E" w14:textId="03ECEDE8" w:rsidR="003633A4" w:rsidRDefault="00CD0B53">
    <w:pPr>
      <w:pStyle w:val="Footer"/>
    </w:pPr>
    <w:r>
      <w:fldChar w:fldCharType="begin"/>
    </w:r>
    <w:r>
      <w:instrText xml:space="preserve"> INCLUDEPICTURE "https://business.purdue.edu/includes/img/medsb_h-full-rgb_1.png" \* MERGEFORMATINET </w:instrText>
    </w:r>
    <w:r>
      <w:fldChar w:fldCharType="separate"/>
    </w:r>
    <w:r>
      <w:rPr>
        <w:noProof/>
      </w:rPr>
      <w:drawing>
        <wp:inline distT="0" distB="0" distL="0" distR="0" wp14:anchorId="336F8824" wp14:editId="58C6A305">
          <wp:extent cx="2544758" cy="271604"/>
          <wp:effectExtent l="0" t="0" r="0" b="0"/>
          <wp:docPr id="11867116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9849" cy="2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F2E1" w14:textId="77777777" w:rsidR="00CD0B53" w:rsidRDefault="00CD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9804" w14:textId="77777777" w:rsidR="00F12CDD" w:rsidRDefault="00F12CDD" w:rsidP="003633A4">
      <w:r>
        <w:separator/>
      </w:r>
    </w:p>
  </w:footnote>
  <w:footnote w:type="continuationSeparator" w:id="0">
    <w:p w14:paraId="14DE2BDA" w14:textId="77777777" w:rsidR="00F12CDD" w:rsidRDefault="00F12CDD" w:rsidP="003633A4">
      <w:r>
        <w:continuationSeparator/>
      </w:r>
    </w:p>
  </w:footnote>
  <w:footnote w:type="continuationNotice" w:id="1">
    <w:p w14:paraId="35512F4F" w14:textId="77777777" w:rsidR="00F12CDD" w:rsidRDefault="00F12C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0B76" w14:textId="77777777" w:rsidR="00CD0B53" w:rsidRDefault="00CD0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187A" w14:textId="77777777" w:rsidR="00CD0B53" w:rsidRDefault="00CD0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2B90" w14:textId="77777777" w:rsidR="00CD0B53" w:rsidRDefault="00CD0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1EEB"/>
    <w:multiLevelType w:val="hybridMultilevel"/>
    <w:tmpl w:val="86142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8704E"/>
    <w:multiLevelType w:val="hybridMultilevel"/>
    <w:tmpl w:val="557C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448A7"/>
    <w:multiLevelType w:val="hybridMultilevel"/>
    <w:tmpl w:val="731C7B24"/>
    <w:lvl w:ilvl="0" w:tplc="F8B87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E369FF"/>
    <w:multiLevelType w:val="hybridMultilevel"/>
    <w:tmpl w:val="8EEA1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241089">
    <w:abstractNumId w:val="1"/>
  </w:num>
  <w:num w:numId="2" w16cid:durableId="869300787">
    <w:abstractNumId w:val="0"/>
  </w:num>
  <w:num w:numId="3" w16cid:durableId="1382633687">
    <w:abstractNumId w:val="2"/>
  </w:num>
  <w:num w:numId="4" w16cid:durableId="162191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5C"/>
    <w:rsid w:val="00021ED3"/>
    <w:rsid w:val="000257DA"/>
    <w:rsid w:val="00033D4D"/>
    <w:rsid w:val="00036E60"/>
    <w:rsid w:val="00063AB9"/>
    <w:rsid w:val="00067D9F"/>
    <w:rsid w:val="000A495E"/>
    <w:rsid w:val="000A4EC9"/>
    <w:rsid w:val="000B13BA"/>
    <w:rsid w:val="000B3DD2"/>
    <w:rsid w:val="000C3527"/>
    <w:rsid w:val="000D4296"/>
    <w:rsid w:val="000D68E6"/>
    <w:rsid w:val="000E015B"/>
    <w:rsid w:val="000E4124"/>
    <w:rsid w:val="00117858"/>
    <w:rsid w:val="00123DA8"/>
    <w:rsid w:val="001410FD"/>
    <w:rsid w:val="00161226"/>
    <w:rsid w:val="00167B7F"/>
    <w:rsid w:val="001710B8"/>
    <w:rsid w:val="00171939"/>
    <w:rsid w:val="001827A1"/>
    <w:rsid w:val="001838C4"/>
    <w:rsid w:val="00193E20"/>
    <w:rsid w:val="001A679E"/>
    <w:rsid w:val="001C1D83"/>
    <w:rsid w:val="001E6DE4"/>
    <w:rsid w:val="001F32E2"/>
    <w:rsid w:val="0020113A"/>
    <w:rsid w:val="0022614F"/>
    <w:rsid w:val="00227E07"/>
    <w:rsid w:val="00273030"/>
    <w:rsid w:val="0027364C"/>
    <w:rsid w:val="00295107"/>
    <w:rsid w:val="002A7320"/>
    <w:rsid w:val="002B1836"/>
    <w:rsid w:val="002E556B"/>
    <w:rsid w:val="002F5740"/>
    <w:rsid w:val="00307535"/>
    <w:rsid w:val="003121DC"/>
    <w:rsid w:val="00332E31"/>
    <w:rsid w:val="003441EF"/>
    <w:rsid w:val="00354259"/>
    <w:rsid w:val="003544A1"/>
    <w:rsid w:val="0036146B"/>
    <w:rsid w:val="003633A4"/>
    <w:rsid w:val="003711EE"/>
    <w:rsid w:val="00376468"/>
    <w:rsid w:val="00393166"/>
    <w:rsid w:val="003A74C3"/>
    <w:rsid w:val="003B1962"/>
    <w:rsid w:val="003B5904"/>
    <w:rsid w:val="003B7BCF"/>
    <w:rsid w:val="003D25E8"/>
    <w:rsid w:val="003F20C2"/>
    <w:rsid w:val="003F229C"/>
    <w:rsid w:val="004014C0"/>
    <w:rsid w:val="00432E33"/>
    <w:rsid w:val="004344C6"/>
    <w:rsid w:val="00443E16"/>
    <w:rsid w:val="004725D3"/>
    <w:rsid w:val="00473BAB"/>
    <w:rsid w:val="004A44A4"/>
    <w:rsid w:val="004A4999"/>
    <w:rsid w:val="004A4A62"/>
    <w:rsid w:val="004A6E52"/>
    <w:rsid w:val="004B55D7"/>
    <w:rsid w:val="004C038E"/>
    <w:rsid w:val="00502B34"/>
    <w:rsid w:val="0051142F"/>
    <w:rsid w:val="00521A18"/>
    <w:rsid w:val="00546083"/>
    <w:rsid w:val="005478C6"/>
    <w:rsid w:val="00550B43"/>
    <w:rsid w:val="005537B6"/>
    <w:rsid w:val="00560D84"/>
    <w:rsid w:val="005728F2"/>
    <w:rsid w:val="00587EE3"/>
    <w:rsid w:val="005A1D99"/>
    <w:rsid w:val="005A5848"/>
    <w:rsid w:val="005A59AF"/>
    <w:rsid w:val="005B2E86"/>
    <w:rsid w:val="005D4B5A"/>
    <w:rsid w:val="005E52F0"/>
    <w:rsid w:val="00614775"/>
    <w:rsid w:val="00627BE5"/>
    <w:rsid w:val="00640A5E"/>
    <w:rsid w:val="0064333E"/>
    <w:rsid w:val="00680D93"/>
    <w:rsid w:val="00687559"/>
    <w:rsid w:val="006922FA"/>
    <w:rsid w:val="00692F4C"/>
    <w:rsid w:val="006A2101"/>
    <w:rsid w:val="006B228A"/>
    <w:rsid w:val="006C3E85"/>
    <w:rsid w:val="006E7C2A"/>
    <w:rsid w:val="006F5E2C"/>
    <w:rsid w:val="007027BB"/>
    <w:rsid w:val="00705C2D"/>
    <w:rsid w:val="00707FC0"/>
    <w:rsid w:val="007426E3"/>
    <w:rsid w:val="007D4161"/>
    <w:rsid w:val="007E10DD"/>
    <w:rsid w:val="007F4061"/>
    <w:rsid w:val="008151D6"/>
    <w:rsid w:val="00820F54"/>
    <w:rsid w:val="00836002"/>
    <w:rsid w:val="0085267F"/>
    <w:rsid w:val="008601D7"/>
    <w:rsid w:val="00862E93"/>
    <w:rsid w:val="00865171"/>
    <w:rsid w:val="008916C9"/>
    <w:rsid w:val="008A054C"/>
    <w:rsid w:val="008B265E"/>
    <w:rsid w:val="008B729F"/>
    <w:rsid w:val="008D050B"/>
    <w:rsid w:val="008E0A5F"/>
    <w:rsid w:val="008E30F1"/>
    <w:rsid w:val="008F06A5"/>
    <w:rsid w:val="00901854"/>
    <w:rsid w:val="00916EB0"/>
    <w:rsid w:val="00920E35"/>
    <w:rsid w:val="009226F6"/>
    <w:rsid w:val="00925C7F"/>
    <w:rsid w:val="009260AA"/>
    <w:rsid w:val="0093198B"/>
    <w:rsid w:val="009324B5"/>
    <w:rsid w:val="00934196"/>
    <w:rsid w:val="009443F9"/>
    <w:rsid w:val="009606F6"/>
    <w:rsid w:val="00966E5A"/>
    <w:rsid w:val="0096777E"/>
    <w:rsid w:val="009709F8"/>
    <w:rsid w:val="00980C3A"/>
    <w:rsid w:val="00981E9E"/>
    <w:rsid w:val="00992CAB"/>
    <w:rsid w:val="009A28EF"/>
    <w:rsid w:val="009C11F9"/>
    <w:rsid w:val="009D1D37"/>
    <w:rsid w:val="009D6719"/>
    <w:rsid w:val="00A06928"/>
    <w:rsid w:val="00A1550A"/>
    <w:rsid w:val="00A31E70"/>
    <w:rsid w:val="00A44E0E"/>
    <w:rsid w:val="00A4536A"/>
    <w:rsid w:val="00A53A15"/>
    <w:rsid w:val="00A60432"/>
    <w:rsid w:val="00A61778"/>
    <w:rsid w:val="00A80324"/>
    <w:rsid w:val="00A8660A"/>
    <w:rsid w:val="00AC103B"/>
    <w:rsid w:val="00AC1354"/>
    <w:rsid w:val="00AC173F"/>
    <w:rsid w:val="00AC3639"/>
    <w:rsid w:val="00AC404A"/>
    <w:rsid w:val="00AD069C"/>
    <w:rsid w:val="00AD6C60"/>
    <w:rsid w:val="00AE15E5"/>
    <w:rsid w:val="00AF0916"/>
    <w:rsid w:val="00AF0D84"/>
    <w:rsid w:val="00B01406"/>
    <w:rsid w:val="00B20F7B"/>
    <w:rsid w:val="00B3005E"/>
    <w:rsid w:val="00B3139A"/>
    <w:rsid w:val="00B31B89"/>
    <w:rsid w:val="00B328B0"/>
    <w:rsid w:val="00B40A13"/>
    <w:rsid w:val="00B55BB2"/>
    <w:rsid w:val="00B65535"/>
    <w:rsid w:val="00B70D6E"/>
    <w:rsid w:val="00B72F3B"/>
    <w:rsid w:val="00B80ED4"/>
    <w:rsid w:val="00B87789"/>
    <w:rsid w:val="00B905BD"/>
    <w:rsid w:val="00B93D44"/>
    <w:rsid w:val="00B948D9"/>
    <w:rsid w:val="00BA64B8"/>
    <w:rsid w:val="00BB0414"/>
    <w:rsid w:val="00BE2784"/>
    <w:rsid w:val="00BF0CC4"/>
    <w:rsid w:val="00C2435C"/>
    <w:rsid w:val="00C6266B"/>
    <w:rsid w:val="00C71E9F"/>
    <w:rsid w:val="00CA6B8B"/>
    <w:rsid w:val="00CB09D8"/>
    <w:rsid w:val="00CC6D36"/>
    <w:rsid w:val="00CD0B53"/>
    <w:rsid w:val="00CD0E43"/>
    <w:rsid w:val="00CF4096"/>
    <w:rsid w:val="00CF7DC7"/>
    <w:rsid w:val="00D00C0F"/>
    <w:rsid w:val="00D329ED"/>
    <w:rsid w:val="00D45EA7"/>
    <w:rsid w:val="00D51382"/>
    <w:rsid w:val="00D53443"/>
    <w:rsid w:val="00D83CD7"/>
    <w:rsid w:val="00D85F62"/>
    <w:rsid w:val="00D86F87"/>
    <w:rsid w:val="00DA1725"/>
    <w:rsid w:val="00DB253A"/>
    <w:rsid w:val="00DB71E1"/>
    <w:rsid w:val="00DB763E"/>
    <w:rsid w:val="00DC05F6"/>
    <w:rsid w:val="00DD7E62"/>
    <w:rsid w:val="00E12320"/>
    <w:rsid w:val="00E14723"/>
    <w:rsid w:val="00E22126"/>
    <w:rsid w:val="00E22426"/>
    <w:rsid w:val="00E260D4"/>
    <w:rsid w:val="00E51437"/>
    <w:rsid w:val="00E97814"/>
    <w:rsid w:val="00EA2AF2"/>
    <w:rsid w:val="00EC2F64"/>
    <w:rsid w:val="00EC652D"/>
    <w:rsid w:val="00EE1792"/>
    <w:rsid w:val="00EF07AA"/>
    <w:rsid w:val="00F12CDD"/>
    <w:rsid w:val="00F25573"/>
    <w:rsid w:val="00F2680E"/>
    <w:rsid w:val="00F40255"/>
    <w:rsid w:val="00F60F9F"/>
    <w:rsid w:val="00F90BC6"/>
    <w:rsid w:val="00F97606"/>
    <w:rsid w:val="00FB1590"/>
    <w:rsid w:val="00FD54D9"/>
    <w:rsid w:val="00FE318C"/>
    <w:rsid w:val="00FF451F"/>
    <w:rsid w:val="03DF2AC7"/>
    <w:rsid w:val="103F33BB"/>
    <w:rsid w:val="118EDA8C"/>
    <w:rsid w:val="2F4DE788"/>
    <w:rsid w:val="44E8C442"/>
    <w:rsid w:val="4972CD4A"/>
    <w:rsid w:val="63A62D60"/>
    <w:rsid w:val="63FEA029"/>
    <w:rsid w:val="6E751026"/>
    <w:rsid w:val="71E6E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A011E"/>
  <w15:chartTrackingRefBased/>
  <w15:docId w15:val="{EF2B604C-1B6B-43E5-BB14-071C0ED0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A4"/>
    <w:rPr>
      <w:rFonts w:ascii="Palatino Linotype" w:hAnsi="Palatino Linotyp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A4"/>
    <w:pPr>
      <w:keepNext/>
      <w:keepLines/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000000" w:themeFill="text1"/>
      <w:spacing w:before="240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D7"/>
    <w:pPr>
      <w:keepNext/>
      <w:keepLines/>
      <w:spacing w:before="120"/>
      <w:outlineLvl w:val="1"/>
    </w:pPr>
    <w:rPr>
      <w:rFonts w:eastAsiaTheme="majorEastAsia" w:cstheme="majorBidi"/>
      <w:b/>
      <w:i/>
      <w:color w:val="8E6F3E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3A4"/>
  </w:style>
  <w:style w:type="paragraph" w:styleId="Footer">
    <w:name w:val="footer"/>
    <w:basedOn w:val="Normal"/>
    <w:link w:val="Foot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3A4"/>
  </w:style>
  <w:style w:type="character" w:customStyle="1" w:styleId="Heading1Char">
    <w:name w:val="Heading 1 Char"/>
    <w:basedOn w:val="DefaultParagraphFont"/>
    <w:link w:val="Heading1"/>
    <w:uiPriority w:val="9"/>
    <w:rsid w:val="003633A4"/>
    <w:rPr>
      <w:rFonts w:ascii="Palatino Linotype" w:eastAsiaTheme="majorEastAsia" w:hAnsi="Palatino Linotype" w:cstheme="majorBidi"/>
      <w:b/>
      <w:color w:val="FFFFFF" w:themeColor="background1"/>
      <w:sz w:val="28"/>
      <w:szCs w:val="3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83CD7"/>
    <w:rPr>
      <w:rFonts w:ascii="Palatino Linotype" w:eastAsiaTheme="majorEastAsia" w:hAnsi="Palatino Linotype" w:cstheme="majorBidi"/>
      <w:b/>
      <w:i/>
      <w:color w:val="8E6F3E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3A4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A4"/>
    <w:rPr>
      <w:rFonts w:ascii="Palatino Linotype" w:eastAsiaTheme="majorEastAsia" w:hAnsi="Palatino Linotype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E14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2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census.gov/naics/?58967?yearbck=201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lliott/Library/Group%20Containers/UBF8T346G9.Office/User%20Content.localized/Templates.localized/MGM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130bd39-7c53-419c-b1e5-8758d6d63f21}" enabled="0" method="" siteId="{4130bd39-7c53-419c-b1e5-8758d6d63f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MGMT_assignment.dotx</Template>
  <TotalTime>1</TotalTime>
  <Pages>6</Pages>
  <Words>1690</Words>
  <Characters>9639</Characters>
  <Application>Microsoft Office Word</Application>
  <DocSecurity>4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Elliott</dc:creator>
  <cp:keywords/>
  <dc:description/>
  <cp:lastModifiedBy>Ramana prabhu Sana</cp:lastModifiedBy>
  <cp:revision>2</cp:revision>
  <dcterms:created xsi:type="dcterms:W3CDTF">2025-10-11T01:00:00Z</dcterms:created>
  <dcterms:modified xsi:type="dcterms:W3CDTF">2025-10-11T01:00:00Z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2024-08-21T16:44:31Z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9c737b43-80ba-4143-8536-39337b32ea7f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880ca585f3347ebd75178741af9898783471a62f8e1eb58c3f724c75217d25df</vt:lpwstr>
  </property>
</Properties>
</file>