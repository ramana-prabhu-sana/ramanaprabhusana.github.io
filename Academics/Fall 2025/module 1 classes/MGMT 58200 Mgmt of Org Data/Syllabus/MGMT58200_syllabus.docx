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964D" w14:textId="5F97E594" w:rsidR="00F40DE0" w:rsidRDefault="006D606E" w:rsidP="00AA3608">
      <w:r>
        <w:fldChar w:fldCharType="begin"/>
      </w:r>
      <w:r>
        <w:instrText xml:space="preserve"> INCLUDEPICTURE "https://business.purdue.edu/includes/img/medsb_h-full-rgb_1.png"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052CC1C" wp14:editId="636D37AB">
            <wp:extent cx="5943600" cy="634365"/>
            <wp:effectExtent l="0" t="0" r="0" b="635"/>
            <wp:docPr id="63970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C44BC32" w14:textId="77777777" w:rsidR="001230D2" w:rsidRPr="0072341B" w:rsidRDefault="001230D2" w:rsidP="00AA3608">
      <w:pPr>
        <w:pStyle w:val="Title"/>
        <w:rPr>
          <w:highlight w:val="yellow"/>
        </w:rPr>
      </w:pPr>
    </w:p>
    <w:p w14:paraId="73F4BB27" w14:textId="77777777" w:rsidR="00AB0479" w:rsidRPr="00AB0479" w:rsidRDefault="00AB0479" w:rsidP="00AA3608">
      <w:pPr>
        <w:pStyle w:val="Heading1"/>
      </w:pPr>
      <w:bookmarkStart w:id="0" w:name="_Toc184200578"/>
      <w:r>
        <w:t xml:space="preserve">MGMT </w:t>
      </w:r>
      <w:r w:rsidR="00527C6A">
        <w:t>58200</w:t>
      </w:r>
      <w:r>
        <w:t xml:space="preserve"> – </w:t>
      </w:r>
      <w:r w:rsidR="00527C6A">
        <w:t>Management of Organizational Data</w:t>
      </w:r>
      <w:bookmarkEnd w:id="0"/>
    </w:p>
    <w:p w14:paraId="0EBCC414" w14:textId="0450AB16" w:rsidR="001230D2" w:rsidRPr="00BB0EA5" w:rsidRDefault="00950463" w:rsidP="00AA3608">
      <w:pPr>
        <w:rPr>
          <w:b/>
          <w:bCs/>
        </w:rPr>
      </w:pPr>
      <w:r w:rsidRPr="00BB0EA5">
        <w:rPr>
          <w:b/>
          <w:bCs/>
        </w:rPr>
        <w:t xml:space="preserve">Fall 2024, Mod. </w:t>
      </w:r>
      <w:r w:rsidR="00163CB1">
        <w:rPr>
          <w:b/>
          <w:bCs/>
        </w:rPr>
        <w:t>1</w:t>
      </w:r>
      <w:r w:rsidR="001230D2" w:rsidRPr="00BB0EA5">
        <w:rPr>
          <w:b/>
          <w:bCs/>
        </w:rPr>
        <w:tab/>
      </w:r>
      <w:r w:rsidR="00E02302" w:rsidRPr="00BB0EA5">
        <w:rPr>
          <w:b/>
          <w:bCs/>
        </w:rPr>
        <w:tab/>
      </w:r>
      <w:r w:rsidR="00EE2E15">
        <w:rPr>
          <w:b/>
          <w:bCs/>
        </w:rPr>
        <w:t>MW</w:t>
      </w:r>
      <w:r w:rsidRPr="00BB0EA5">
        <w:rPr>
          <w:b/>
          <w:bCs/>
        </w:rPr>
        <w:t xml:space="preserve"> </w:t>
      </w:r>
      <w:r w:rsidR="00EE2E15">
        <w:rPr>
          <w:b/>
          <w:bCs/>
        </w:rPr>
        <w:t>1:10-2:40</w:t>
      </w:r>
      <w:r w:rsidRPr="00BB0EA5">
        <w:rPr>
          <w:b/>
          <w:bCs/>
        </w:rPr>
        <w:t>pm</w:t>
      </w:r>
      <w:r w:rsidR="001230D2" w:rsidRPr="00BB0EA5">
        <w:rPr>
          <w:b/>
          <w:bCs/>
        </w:rPr>
        <w:tab/>
      </w:r>
      <w:r w:rsidR="001230D2" w:rsidRPr="00BB0EA5">
        <w:rPr>
          <w:b/>
          <w:bCs/>
        </w:rPr>
        <w:tab/>
        <w:t xml:space="preserve">CRN# </w:t>
      </w:r>
      <w:r w:rsidR="00163CB1">
        <w:rPr>
          <w:b/>
          <w:bCs/>
        </w:rPr>
        <w:t>23370</w:t>
      </w:r>
    </w:p>
    <w:p w14:paraId="7ABADEF2" w14:textId="0603D1AF" w:rsidR="00264A15" w:rsidRPr="00BB0EA5" w:rsidRDefault="00205847" w:rsidP="00AA3608">
      <w:pPr>
        <w:rPr>
          <w:b/>
          <w:bCs/>
        </w:rPr>
      </w:pPr>
      <w:r w:rsidRPr="00BB0EA5">
        <w:rPr>
          <w:b/>
          <w:bCs/>
        </w:rPr>
        <w:t xml:space="preserve">Rawls Hall </w:t>
      </w:r>
      <w:r w:rsidR="002930FF">
        <w:rPr>
          <w:b/>
          <w:bCs/>
        </w:rPr>
        <w:t>3082</w:t>
      </w:r>
      <w:r w:rsidR="001A5201">
        <w:rPr>
          <w:b/>
          <w:bCs/>
        </w:rPr>
        <w:tab/>
      </w:r>
      <w:r w:rsidR="001A5201">
        <w:rPr>
          <w:b/>
          <w:bCs/>
        </w:rPr>
        <w:tab/>
      </w:r>
      <w:r w:rsidR="00EE2E15">
        <w:rPr>
          <w:b/>
          <w:bCs/>
        </w:rPr>
        <w:t>MW</w:t>
      </w:r>
      <w:r w:rsidR="00AD0559">
        <w:rPr>
          <w:b/>
          <w:bCs/>
        </w:rPr>
        <w:t xml:space="preserve"> </w:t>
      </w:r>
      <w:r w:rsidR="00EE2E15">
        <w:rPr>
          <w:b/>
          <w:bCs/>
        </w:rPr>
        <w:t>2:50-4:20</w:t>
      </w:r>
      <w:r w:rsidR="00AD0559">
        <w:rPr>
          <w:b/>
          <w:bCs/>
        </w:rPr>
        <w:t>pm</w:t>
      </w:r>
      <w:r w:rsidR="00AD0559">
        <w:rPr>
          <w:b/>
          <w:bCs/>
        </w:rPr>
        <w:tab/>
      </w:r>
      <w:r w:rsidR="00AD0559">
        <w:rPr>
          <w:b/>
          <w:bCs/>
        </w:rPr>
        <w:tab/>
        <w:t>CRN# 23376</w:t>
      </w:r>
    </w:p>
    <w:p w14:paraId="6E07E625" w14:textId="77777777" w:rsidR="00E02302" w:rsidRPr="00BB0EA5" w:rsidRDefault="00E02302" w:rsidP="00AA3608">
      <w:pPr>
        <w:rPr>
          <w:b/>
          <w:bCs/>
        </w:rPr>
      </w:pPr>
      <w:r w:rsidRPr="00BB0EA5">
        <w:rPr>
          <w:b/>
          <w:bCs/>
        </w:rPr>
        <w:t xml:space="preserve">Credit Hours: </w:t>
      </w:r>
      <w:r w:rsidR="00205847" w:rsidRPr="00BB0EA5">
        <w:rPr>
          <w:b/>
          <w:bCs/>
        </w:rPr>
        <w:t>2</w:t>
      </w:r>
      <w:r w:rsidRPr="00BB0EA5">
        <w:rPr>
          <w:b/>
          <w:bCs/>
        </w:rPr>
        <w:t xml:space="preserve"> credits </w:t>
      </w:r>
    </w:p>
    <w:p w14:paraId="4014F96D" w14:textId="77777777" w:rsidR="00613BB3" w:rsidRDefault="00613BB3" w:rsidP="00AA3608"/>
    <w:p w14:paraId="7FB1984B" w14:textId="77777777" w:rsidR="00613BB3" w:rsidRDefault="00613BB3" w:rsidP="00AA3608">
      <w:pPr>
        <w:pStyle w:val="Heading1"/>
      </w:pPr>
      <w:bookmarkStart w:id="1" w:name="_Toc33519416"/>
      <w:r>
        <w:t>Contact Information &amp; Office Hours</w:t>
      </w:r>
      <w:bookmarkEnd w:id="1"/>
    </w:p>
    <w:p w14:paraId="5B2C834F" w14:textId="77777777" w:rsidR="001230D2" w:rsidRPr="0072341B" w:rsidRDefault="001230D2" w:rsidP="00AA3608">
      <w:pPr>
        <w:rPr>
          <w:b/>
          <w:bCs/>
        </w:rPr>
      </w:pPr>
      <w:r w:rsidRPr="0072341B">
        <w:rPr>
          <w:b/>
          <w:bCs/>
        </w:rPr>
        <w:t xml:space="preserve">Instructor: </w:t>
      </w:r>
      <w:r w:rsidR="00205847">
        <w:t>Dr. Rob Elliott</w:t>
      </w:r>
    </w:p>
    <w:p w14:paraId="55B65686" w14:textId="07697865" w:rsidR="001230D2" w:rsidRDefault="001230D2" w:rsidP="00AA3608">
      <w:r w:rsidRPr="00AA3608">
        <w:rPr>
          <w:b/>
          <w:bCs/>
        </w:rPr>
        <w:t>Office Location</w:t>
      </w:r>
      <w:r w:rsidR="00E02302" w:rsidRPr="00AA3608">
        <w:rPr>
          <w:b/>
          <w:bCs/>
        </w:rPr>
        <w:t>:</w:t>
      </w:r>
      <w:r w:rsidR="00E02302" w:rsidRPr="7B1BD1B3">
        <w:t xml:space="preserve"> </w:t>
      </w:r>
      <w:r w:rsidR="006A1DB9" w:rsidRPr="7B1BD1B3">
        <w:t xml:space="preserve">YONG </w:t>
      </w:r>
      <w:r w:rsidR="004D2BB0">
        <w:t>1005</w:t>
      </w:r>
    </w:p>
    <w:p w14:paraId="6DBC545B" w14:textId="13EFEB76" w:rsidR="00E02302" w:rsidRDefault="001230D2" w:rsidP="00307EEE">
      <w:r w:rsidRPr="00AA3608">
        <w:rPr>
          <w:b/>
          <w:bCs/>
        </w:rPr>
        <w:t>Office Hours:</w:t>
      </w:r>
      <w:r>
        <w:t xml:space="preserve"> </w:t>
      </w:r>
    </w:p>
    <w:p w14:paraId="1700C273" w14:textId="609D0070" w:rsidR="00307EEE" w:rsidRDefault="003C1E79" w:rsidP="00307EEE">
      <w:pPr>
        <w:pStyle w:val="ListParagraph"/>
        <w:numPr>
          <w:ilvl w:val="0"/>
          <w:numId w:val="47"/>
        </w:numPr>
      </w:pPr>
      <w:r>
        <w:t xml:space="preserve">In-Person: </w:t>
      </w:r>
      <w:r w:rsidR="00307EEE">
        <w:t>Wednesday</w:t>
      </w:r>
      <w:r>
        <w:t xml:space="preserve">s </w:t>
      </w:r>
      <w:r w:rsidR="002930FF">
        <w:t>1</w:t>
      </w:r>
      <w:r w:rsidR="6077777C">
        <w:t>0</w:t>
      </w:r>
      <w:r w:rsidR="00106398">
        <w:t>:30-</w:t>
      </w:r>
      <w:r w:rsidR="002930FF">
        <w:t>1</w:t>
      </w:r>
      <w:r w:rsidR="1BB7A485">
        <w:t>2</w:t>
      </w:r>
      <w:r w:rsidR="00106398">
        <w:t>:</w:t>
      </w:r>
      <w:r w:rsidR="6D02DD18">
        <w:t>0</w:t>
      </w:r>
      <w:r w:rsidR="00106398">
        <w:t>0</w:t>
      </w:r>
      <w:r>
        <w:t xml:space="preserve">pm YONG </w:t>
      </w:r>
      <w:r w:rsidR="00462778">
        <w:t>1005</w:t>
      </w:r>
    </w:p>
    <w:p w14:paraId="51C8EC92" w14:textId="261D722E" w:rsidR="003C1E79" w:rsidRDefault="003C1E79" w:rsidP="00307EEE">
      <w:pPr>
        <w:pStyle w:val="ListParagraph"/>
        <w:numPr>
          <w:ilvl w:val="0"/>
          <w:numId w:val="47"/>
        </w:numPr>
      </w:pPr>
      <w:r>
        <w:t xml:space="preserve">Online: </w:t>
      </w:r>
      <w:hyperlink r:id="rId8" w:history="1">
        <w:r w:rsidRPr="003C1E79">
          <w:rPr>
            <w:rStyle w:val="Hyperlink"/>
            <w:sz w:val="22"/>
          </w:rPr>
          <w:t>Schedule an Office Hour here</w:t>
        </w:r>
      </w:hyperlink>
    </w:p>
    <w:p w14:paraId="6CFD19D9" w14:textId="77777777" w:rsidR="001230D2" w:rsidRDefault="00E02302" w:rsidP="00AA3608">
      <w:pPr>
        <w:rPr>
          <w:b/>
          <w:bCs/>
        </w:rPr>
      </w:pPr>
      <w:r>
        <w:rPr>
          <w:b/>
          <w:bCs/>
        </w:rPr>
        <w:t xml:space="preserve">How to Contact Instructor: </w:t>
      </w:r>
      <w:r w:rsidR="006A1DB9" w:rsidRPr="00543D7F">
        <w:t>Contact via Microsoft Teams or ree@purdue.edu</w:t>
      </w:r>
    </w:p>
    <w:p w14:paraId="44D57E29" w14:textId="77777777" w:rsidR="001230D2" w:rsidRDefault="00781CC4" w:rsidP="00AA3608">
      <w:r>
        <w:t>Email responses will be within 1-2 business days.</w:t>
      </w:r>
    </w:p>
    <w:p w14:paraId="71C0AB02" w14:textId="57AED120" w:rsidR="2431310F" w:rsidRDefault="2431310F"/>
    <w:p w14:paraId="5447AEFE" w14:textId="0DEA9AC4" w:rsidR="3F8244D1" w:rsidRDefault="3F8244D1">
      <w:r w:rsidRPr="2431310F">
        <w:rPr>
          <w:b/>
          <w:bCs/>
        </w:rPr>
        <w:t>Teaching Assistant:</w:t>
      </w:r>
      <w:r>
        <w:t xml:space="preserve"> Audrey Flint</w:t>
      </w:r>
      <w:r w:rsidR="2027D261">
        <w:t xml:space="preserve"> (flint0@purdue.edu)</w:t>
      </w:r>
    </w:p>
    <w:p w14:paraId="1EF85B23" w14:textId="3A0EEE7E" w:rsidR="3F8244D1" w:rsidRDefault="3F8244D1">
      <w:r w:rsidRPr="2431310F">
        <w:rPr>
          <w:b/>
          <w:bCs/>
        </w:rPr>
        <w:t xml:space="preserve">Office Location: </w:t>
      </w:r>
      <w:hyperlink r:id="rId9">
        <w:r w:rsidRPr="2431310F">
          <w:rPr>
            <w:rStyle w:val="Hyperlink"/>
          </w:rPr>
          <w:t>Online</w:t>
        </w:r>
      </w:hyperlink>
      <w:r>
        <w:t xml:space="preserve"> or by appointment</w:t>
      </w:r>
    </w:p>
    <w:p w14:paraId="442582CE" w14:textId="4AC48000" w:rsidR="3F8244D1" w:rsidRDefault="3F8244D1">
      <w:r w:rsidRPr="2431310F">
        <w:rPr>
          <w:b/>
          <w:bCs/>
        </w:rPr>
        <w:t>Office Hours:</w:t>
      </w:r>
      <w:r>
        <w:t xml:space="preserve"> Tuesday &amp; Thursday 3:00-4:00pm via Microsoft Teams</w:t>
      </w:r>
      <w:r w:rsidR="58157EE8">
        <w:t xml:space="preserve"> </w:t>
      </w:r>
      <w:hyperlink r:id="rId10">
        <w:r w:rsidR="58157EE8" w:rsidRPr="2431310F">
          <w:rPr>
            <w:rStyle w:val="Hyperlink"/>
          </w:rPr>
          <w:t>(click this link to join)</w:t>
        </w:r>
      </w:hyperlink>
    </w:p>
    <w:p w14:paraId="5FBA0E5E" w14:textId="0D331484" w:rsidR="003462AC" w:rsidRDefault="003462AC" w:rsidP="00AA3608"/>
    <w:p w14:paraId="4534C779" w14:textId="50E2F056" w:rsidR="003462AC" w:rsidRDefault="2431310F" w:rsidP="2431310F">
      <w:pPr>
        <w:pStyle w:val="TOC1"/>
        <w:tabs>
          <w:tab w:val="right" w:leader="dot" w:pos="9345"/>
        </w:tabs>
        <w:rPr>
          <w:noProof/>
        </w:rPr>
      </w:pPr>
      <w:r>
        <w:fldChar w:fldCharType="begin"/>
      </w:r>
      <w:r w:rsidR="003462AC">
        <w:instrText>TOC \o "1-2" \z \u \h</w:instrText>
      </w:r>
      <w:r>
        <w:fldChar w:fldCharType="separate"/>
      </w:r>
      <w:hyperlink w:anchor="_Toc184200578">
        <w:r w:rsidRPr="2431310F">
          <w:rPr>
            <w:rStyle w:val="Hyperlink"/>
          </w:rPr>
          <w:t>MGMT 58200 – Management of Organizational Data</w:t>
        </w:r>
        <w:r w:rsidR="003462AC">
          <w:tab/>
        </w:r>
        <w:r w:rsidR="003462AC">
          <w:fldChar w:fldCharType="begin"/>
        </w:r>
        <w:r w:rsidR="003462AC">
          <w:instrText>PAGEREF _Toc184200578 \h</w:instrText>
        </w:r>
        <w:r w:rsidR="003462AC">
          <w:fldChar w:fldCharType="separate"/>
        </w:r>
        <w:r w:rsidRPr="2431310F">
          <w:rPr>
            <w:rStyle w:val="Hyperlink"/>
          </w:rPr>
          <w:t>1</w:t>
        </w:r>
        <w:r w:rsidR="003462AC">
          <w:fldChar w:fldCharType="end"/>
        </w:r>
      </w:hyperlink>
    </w:p>
    <w:p w14:paraId="14D5454D" w14:textId="2627F542" w:rsidR="003462AC" w:rsidRDefault="2431310F" w:rsidP="2431310F">
      <w:pPr>
        <w:pStyle w:val="TOC1"/>
        <w:tabs>
          <w:tab w:val="right" w:leader="dot" w:pos="9345"/>
        </w:tabs>
        <w:rPr>
          <w:noProof/>
        </w:rPr>
      </w:pPr>
      <w:hyperlink w:anchor="_Toc33519416">
        <w:r w:rsidRPr="2431310F">
          <w:rPr>
            <w:rStyle w:val="Hyperlink"/>
          </w:rPr>
          <w:t>Contact Information &amp; Office Hours</w:t>
        </w:r>
        <w:r w:rsidR="003462AC">
          <w:tab/>
        </w:r>
        <w:r w:rsidR="003462AC">
          <w:fldChar w:fldCharType="begin"/>
        </w:r>
        <w:r w:rsidR="003462AC">
          <w:instrText>PAGEREF _Toc33519416 \h</w:instrText>
        </w:r>
        <w:r w:rsidR="003462AC">
          <w:fldChar w:fldCharType="separate"/>
        </w:r>
        <w:r w:rsidRPr="2431310F">
          <w:rPr>
            <w:rStyle w:val="Hyperlink"/>
          </w:rPr>
          <w:t>1</w:t>
        </w:r>
        <w:r w:rsidR="003462AC">
          <w:fldChar w:fldCharType="end"/>
        </w:r>
      </w:hyperlink>
    </w:p>
    <w:p w14:paraId="54D0545E" w14:textId="38D75A3F" w:rsidR="003462AC" w:rsidRDefault="2431310F" w:rsidP="2431310F">
      <w:pPr>
        <w:pStyle w:val="TOC1"/>
        <w:tabs>
          <w:tab w:val="right" w:leader="dot" w:pos="9345"/>
        </w:tabs>
        <w:rPr>
          <w:noProof/>
        </w:rPr>
      </w:pPr>
      <w:hyperlink w:anchor="_Toc2137785877">
        <w:r w:rsidRPr="2431310F">
          <w:rPr>
            <w:rStyle w:val="Hyperlink"/>
          </w:rPr>
          <w:t>Course Description</w:t>
        </w:r>
        <w:r w:rsidR="003462AC">
          <w:tab/>
        </w:r>
        <w:r w:rsidR="003462AC">
          <w:fldChar w:fldCharType="begin"/>
        </w:r>
        <w:r w:rsidR="003462AC">
          <w:instrText>PAGEREF _Toc2137785877 \h</w:instrText>
        </w:r>
        <w:r w:rsidR="003462AC">
          <w:fldChar w:fldCharType="separate"/>
        </w:r>
        <w:r w:rsidRPr="2431310F">
          <w:rPr>
            <w:rStyle w:val="Hyperlink"/>
          </w:rPr>
          <w:t>1</w:t>
        </w:r>
        <w:r w:rsidR="003462AC">
          <w:fldChar w:fldCharType="end"/>
        </w:r>
      </w:hyperlink>
    </w:p>
    <w:p w14:paraId="5741793B" w14:textId="2B4685EB" w:rsidR="003462AC" w:rsidRDefault="2431310F" w:rsidP="2431310F">
      <w:pPr>
        <w:pStyle w:val="TOC2"/>
        <w:tabs>
          <w:tab w:val="right" w:leader="dot" w:pos="9345"/>
        </w:tabs>
        <w:rPr>
          <w:noProof/>
        </w:rPr>
      </w:pPr>
      <w:hyperlink w:anchor="_Toc1481446506">
        <w:r w:rsidRPr="2431310F">
          <w:rPr>
            <w:rStyle w:val="Hyperlink"/>
          </w:rPr>
          <w:t>Student Learning Outcomes</w:t>
        </w:r>
        <w:r w:rsidR="003462AC">
          <w:tab/>
        </w:r>
        <w:r w:rsidR="003462AC">
          <w:fldChar w:fldCharType="begin"/>
        </w:r>
        <w:r w:rsidR="003462AC">
          <w:instrText>PAGEREF _Toc1481446506 \h</w:instrText>
        </w:r>
        <w:r w:rsidR="003462AC">
          <w:fldChar w:fldCharType="separate"/>
        </w:r>
        <w:r w:rsidRPr="2431310F">
          <w:rPr>
            <w:rStyle w:val="Hyperlink"/>
          </w:rPr>
          <w:t>2</w:t>
        </w:r>
        <w:r w:rsidR="003462AC">
          <w:fldChar w:fldCharType="end"/>
        </w:r>
      </w:hyperlink>
    </w:p>
    <w:p w14:paraId="05D4B988" w14:textId="286028C0" w:rsidR="003462AC" w:rsidRDefault="2431310F" w:rsidP="2431310F">
      <w:pPr>
        <w:pStyle w:val="TOC1"/>
        <w:tabs>
          <w:tab w:val="right" w:leader="dot" w:pos="9345"/>
        </w:tabs>
        <w:rPr>
          <w:noProof/>
        </w:rPr>
      </w:pPr>
      <w:hyperlink w:anchor="_Toc175297127">
        <w:r w:rsidRPr="2431310F">
          <w:rPr>
            <w:rStyle w:val="Hyperlink"/>
          </w:rPr>
          <w:t>Course Requirements</w:t>
        </w:r>
        <w:r w:rsidR="003462AC">
          <w:tab/>
        </w:r>
        <w:r w:rsidR="003462AC">
          <w:fldChar w:fldCharType="begin"/>
        </w:r>
        <w:r w:rsidR="003462AC">
          <w:instrText>PAGEREF _Toc175297127 \h</w:instrText>
        </w:r>
        <w:r w:rsidR="003462AC">
          <w:fldChar w:fldCharType="separate"/>
        </w:r>
        <w:r w:rsidRPr="2431310F">
          <w:rPr>
            <w:rStyle w:val="Hyperlink"/>
          </w:rPr>
          <w:t>2</w:t>
        </w:r>
        <w:r w:rsidR="003462AC">
          <w:fldChar w:fldCharType="end"/>
        </w:r>
      </w:hyperlink>
    </w:p>
    <w:p w14:paraId="4CDE5BDD" w14:textId="44019D96" w:rsidR="003462AC" w:rsidRDefault="2431310F" w:rsidP="2431310F">
      <w:pPr>
        <w:pStyle w:val="TOC2"/>
        <w:tabs>
          <w:tab w:val="right" w:leader="dot" w:pos="9345"/>
        </w:tabs>
        <w:rPr>
          <w:noProof/>
        </w:rPr>
      </w:pPr>
      <w:hyperlink w:anchor="_Toc1701766717">
        <w:r w:rsidRPr="2431310F">
          <w:rPr>
            <w:rStyle w:val="Hyperlink"/>
          </w:rPr>
          <w:t>Textbook</w:t>
        </w:r>
        <w:r w:rsidR="003462AC">
          <w:tab/>
        </w:r>
        <w:r w:rsidR="003462AC">
          <w:fldChar w:fldCharType="begin"/>
        </w:r>
        <w:r w:rsidR="003462AC">
          <w:instrText>PAGEREF _Toc1701766717 \h</w:instrText>
        </w:r>
        <w:r w:rsidR="003462AC">
          <w:fldChar w:fldCharType="separate"/>
        </w:r>
        <w:r w:rsidRPr="2431310F">
          <w:rPr>
            <w:rStyle w:val="Hyperlink"/>
          </w:rPr>
          <w:t>2</w:t>
        </w:r>
        <w:r w:rsidR="003462AC">
          <w:fldChar w:fldCharType="end"/>
        </w:r>
      </w:hyperlink>
    </w:p>
    <w:p w14:paraId="097715BD" w14:textId="651CD36B" w:rsidR="003462AC" w:rsidRDefault="2431310F" w:rsidP="2431310F">
      <w:pPr>
        <w:pStyle w:val="TOC2"/>
        <w:tabs>
          <w:tab w:val="right" w:leader="dot" w:pos="9345"/>
        </w:tabs>
        <w:rPr>
          <w:noProof/>
        </w:rPr>
      </w:pPr>
      <w:hyperlink w:anchor="_Toc358739985">
        <w:r w:rsidRPr="2431310F">
          <w:rPr>
            <w:rStyle w:val="Hyperlink"/>
          </w:rPr>
          <w:t>Software Resources</w:t>
        </w:r>
        <w:r w:rsidR="003462AC">
          <w:tab/>
        </w:r>
        <w:r w:rsidR="003462AC">
          <w:fldChar w:fldCharType="begin"/>
        </w:r>
        <w:r w:rsidR="003462AC">
          <w:instrText>PAGEREF _Toc358739985 \h</w:instrText>
        </w:r>
        <w:r w:rsidR="003462AC">
          <w:fldChar w:fldCharType="separate"/>
        </w:r>
        <w:r w:rsidRPr="2431310F">
          <w:rPr>
            <w:rStyle w:val="Hyperlink"/>
          </w:rPr>
          <w:t>2</w:t>
        </w:r>
        <w:r w:rsidR="003462AC">
          <w:fldChar w:fldCharType="end"/>
        </w:r>
      </w:hyperlink>
    </w:p>
    <w:p w14:paraId="3889AF14" w14:textId="514712E1" w:rsidR="003462AC" w:rsidRDefault="2431310F" w:rsidP="2431310F">
      <w:pPr>
        <w:pStyle w:val="TOC2"/>
        <w:tabs>
          <w:tab w:val="right" w:leader="dot" w:pos="9345"/>
        </w:tabs>
        <w:rPr>
          <w:noProof/>
        </w:rPr>
      </w:pPr>
      <w:hyperlink w:anchor="_Toc235452675">
        <w:r w:rsidRPr="2431310F">
          <w:rPr>
            <w:rStyle w:val="Hyperlink"/>
          </w:rPr>
          <w:t>Prerequisite Knowledge</w:t>
        </w:r>
        <w:r w:rsidR="003462AC">
          <w:tab/>
        </w:r>
        <w:r w:rsidR="003462AC">
          <w:fldChar w:fldCharType="begin"/>
        </w:r>
        <w:r w:rsidR="003462AC">
          <w:instrText>PAGEREF _Toc235452675 \h</w:instrText>
        </w:r>
        <w:r w:rsidR="003462AC">
          <w:fldChar w:fldCharType="separate"/>
        </w:r>
        <w:r w:rsidRPr="2431310F">
          <w:rPr>
            <w:rStyle w:val="Hyperlink"/>
          </w:rPr>
          <w:t>2</w:t>
        </w:r>
        <w:r w:rsidR="003462AC">
          <w:fldChar w:fldCharType="end"/>
        </w:r>
      </w:hyperlink>
    </w:p>
    <w:p w14:paraId="150E6DAE" w14:textId="1BFC3EE4" w:rsidR="003462AC" w:rsidRDefault="2431310F" w:rsidP="2431310F">
      <w:pPr>
        <w:pStyle w:val="TOC1"/>
        <w:tabs>
          <w:tab w:val="right" w:leader="dot" w:pos="9345"/>
        </w:tabs>
        <w:rPr>
          <w:noProof/>
        </w:rPr>
      </w:pPr>
      <w:hyperlink w:anchor="_Toc777137447">
        <w:r w:rsidRPr="2431310F">
          <w:rPr>
            <w:rStyle w:val="Hyperlink"/>
          </w:rPr>
          <w:t>Assignments/Assessments</w:t>
        </w:r>
        <w:r w:rsidR="003462AC">
          <w:tab/>
        </w:r>
        <w:r w:rsidR="003462AC">
          <w:fldChar w:fldCharType="begin"/>
        </w:r>
        <w:r w:rsidR="003462AC">
          <w:instrText>PAGEREF _Toc777137447 \h</w:instrText>
        </w:r>
        <w:r w:rsidR="003462AC">
          <w:fldChar w:fldCharType="separate"/>
        </w:r>
        <w:r w:rsidRPr="2431310F">
          <w:rPr>
            <w:rStyle w:val="Hyperlink"/>
          </w:rPr>
          <w:t>2</w:t>
        </w:r>
        <w:r w:rsidR="003462AC">
          <w:fldChar w:fldCharType="end"/>
        </w:r>
      </w:hyperlink>
    </w:p>
    <w:p w14:paraId="659276C3" w14:textId="1C1594CE" w:rsidR="003462AC" w:rsidRDefault="2431310F" w:rsidP="2431310F">
      <w:pPr>
        <w:pStyle w:val="TOC2"/>
        <w:tabs>
          <w:tab w:val="right" w:leader="dot" w:pos="9345"/>
        </w:tabs>
        <w:rPr>
          <w:noProof/>
        </w:rPr>
      </w:pPr>
      <w:hyperlink w:anchor="_Toc783589080">
        <w:r w:rsidRPr="2431310F">
          <w:rPr>
            <w:rStyle w:val="Hyperlink"/>
          </w:rPr>
          <w:t>Attendance</w:t>
        </w:r>
        <w:r w:rsidR="003462AC">
          <w:tab/>
        </w:r>
        <w:r w:rsidR="003462AC">
          <w:fldChar w:fldCharType="begin"/>
        </w:r>
        <w:r w:rsidR="003462AC">
          <w:instrText>PAGEREF _Toc783589080 \h</w:instrText>
        </w:r>
        <w:r w:rsidR="003462AC">
          <w:fldChar w:fldCharType="separate"/>
        </w:r>
        <w:r w:rsidRPr="2431310F">
          <w:rPr>
            <w:rStyle w:val="Hyperlink"/>
          </w:rPr>
          <w:t>3</w:t>
        </w:r>
        <w:r w:rsidR="003462AC">
          <w:fldChar w:fldCharType="end"/>
        </w:r>
      </w:hyperlink>
    </w:p>
    <w:p w14:paraId="3EE30CC7" w14:textId="49B46DEC" w:rsidR="003462AC" w:rsidRDefault="2431310F" w:rsidP="2431310F">
      <w:pPr>
        <w:pStyle w:val="TOC2"/>
        <w:tabs>
          <w:tab w:val="right" w:leader="dot" w:pos="9345"/>
        </w:tabs>
        <w:rPr>
          <w:noProof/>
        </w:rPr>
      </w:pPr>
      <w:hyperlink w:anchor="_Toc1332730243">
        <w:r w:rsidRPr="2431310F">
          <w:rPr>
            <w:rStyle w:val="Hyperlink"/>
          </w:rPr>
          <w:t>In-Class Exercises (ICE)</w:t>
        </w:r>
        <w:r w:rsidR="003462AC">
          <w:tab/>
        </w:r>
        <w:r w:rsidR="003462AC">
          <w:fldChar w:fldCharType="begin"/>
        </w:r>
        <w:r w:rsidR="003462AC">
          <w:instrText>PAGEREF _Toc1332730243 \h</w:instrText>
        </w:r>
        <w:r w:rsidR="003462AC">
          <w:fldChar w:fldCharType="separate"/>
        </w:r>
        <w:r w:rsidRPr="2431310F">
          <w:rPr>
            <w:rStyle w:val="Hyperlink"/>
          </w:rPr>
          <w:t>3</w:t>
        </w:r>
        <w:r w:rsidR="003462AC">
          <w:fldChar w:fldCharType="end"/>
        </w:r>
      </w:hyperlink>
    </w:p>
    <w:p w14:paraId="276E0463" w14:textId="7DF17E32" w:rsidR="003462AC" w:rsidRDefault="2431310F" w:rsidP="2431310F">
      <w:pPr>
        <w:pStyle w:val="TOC2"/>
        <w:tabs>
          <w:tab w:val="right" w:leader="dot" w:pos="9345"/>
        </w:tabs>
        <w:rPr>
          <w:noProof/>
        </w:rPr>
      </w:pPr>
      <w:hyperlink w:anchor="_Toc1719894219">
        <w:r w:rsidRPr="2431310F">
          <w:rPr>
            <w:rStyle w:val="Hyperlink"/>
          </w:rPr>
          <w:t>Individual Assignments (IA)</w:t>
        </w:r>
        <w:r w:rsidR="003462AC">
          <w:tab/>
        </w:r>
        <w:r w:rsidR="003462AC">
          <w:fldChar w:fldCharType="begin"/>
        </w:r>
        <w:r w:rsidR="003462AC">
          <w:instrText>PAGEREF _Toc1719894219 \h</w:instrText>
        </w:r>
        <w:r w:rsidR="003462AC">
          <w:fldChar w:fldCharType="separate"/>
        </w:r>
        <w:r w:rsidRPr="2431310F">
          <w:rPr>
            <w:rStyle w:val="Hyperlink"/>
          </w:rPr>
          <w:t>3</w:t>
        </w:r>
        <w:r w:rsidR="003462AC">
          <w:fldChar w:fldCharType="end"/>
        </w:r>
      </w:hyperlink>
    </w:p>
    <w:p w14:paraId="42AB187D" w14:textId="05548D9C" w:rsidR="003462AC" w:rsidRDefault="2431310F" w:rsidP="2431310F">
      <w:pPr>
        <w:pStyle w:val="TOC2"/>
        <w:tabs>
          <w:tab w:val="right" w:leader="dot" w:pos="9345"/>
        </w:tabs>
        <w:rPr>
          <w:noProof/>
        </w:rPr>
      </w:pPr>
      <w:hyperlink w:anchor="_Toc353757031">
        <w:r w:rsidRPr="2431310F">
          <w:rPr>
            <w:rStyle w:val="Hyperlink"/>
          </w:rPr>
          <w:t>Group Project (GP)</w:t>
        </w:r>
        <w:r w:rsidR="003462AC">
          <w:tab/>
        </w:r>
        <w:r w:rsidR="003462AC">
          <w:fldChar w:fldCharType="begin"/>
        </w:r>
        <w:r w:rsidR="003462AC">
          <w:instrText>PAGEREF _Toc353757031 \h</w:instrText>
        </w:r>
        <w:r w:rsidR="003462AC">
          <w:fldChar w:fldCharType="separate"/>
        </w:r>
        <w:r w:rsidRPr="2431310F">
          <w:rPr>
            <w:rStyle w:val="Hyperlink"/>
          </w:rPr>
          <w:t>3</w:t>
        </w:r>
        <w:r w:rsidR="003462AC">
          <w:fldChar w:fldCharType="end"/>
        </w:r>
      </w:hyperlink>
    </w:p>
    <w:p w14:paraId="38D75B09" w14:textId="2791330A" w:rsidR="003462AC" w:rsidRDefault="2431310F" w:rsidP="2431310F">
      <w:pPr>
        <w:pStyle w:val="TOC1"/>
        <w:tabs>
          <w:tab w:val="right" w:leader="dot" w:pos="9345"/>
        </w:tabs>
        <w:rPr>
          <w:noProof/>
        </w:rPr>
      </w:pPr>
      <w:hyperlink w:anchor="_Toc1045636887">
        <w:r w:rsidRPr="2431310F">
          <w:rPr>
            <w:rStyle w:val="Hyperlink"/>
          </w:rPr>
          <w:t>Grading &amp; Grading Scale</w:t>
        </w:r>
        <w:r w:rsidR="003462AC">
          <w:tab/>
        </w:r>
        <w:r w:rsidR="003462AC">
          <w:fldChar w:fldCharType="begin"/>
        </w:r>
        <w:r w:rsidR="003462AC">
          <w:instrText>PAGEREF _Toc1045636887 \h</w:instrText>
        </w:r>
        <w:r w:rsidR="003462AC">
          <w:fldChar w:fldCharType="separate"/>
        </w:r>
        <w:r w:rsidRPr="2431310F">
          <w:rPr>
            <w:rStyle w:val="Hyperlink"/>
          </w:rPr>
          <w:t>3</w:t>
        </w:r>
        <w:r w:rsidR="003462AC">
          <w:fldChar w:fldCharType="end"/>
        </w:r>
      </w:hyperlink>
    </w:p>
    <w:p w14:paraId="38CC4A20" w14:textId="7B51DEAF" w:rsidR="003462AC" w:rsidRDefault="2431310F" w:rsidP="2431310F">
      <w:pPr>
        <w:pStyle w:val="TOC2"/>
        <w:tabs>
          <w:tab w:val="right" w:leader="dot" w:pos="9345"/>
        </w:tabs>
        <w:rPr>
          <w:noProof/>
        </w:rPr>
      </w:pPr>
      <w:hyperlink w:anchor="_Toc951776522">
        <w:r w:rsidRPr="2431310F">
          <w:rPr>
            <w:rStyle w:val="Hyperlink"/>
          </w:rPr>
          <w:t>Grading Scale</w:t>
        </w:r>
        <w:r w:rsidR="003462AC">
          <w:tab/>
        </w:r>
        <w:r w:rsidR="003462AC">
          <w:fldChar w:fldCharType="begin"/>
        </w:r>
        <w:r w:rsidR="003462AC">
          <w:instrText>PAGEREF _Toc951776522 \h</w:instrText>
        </w:r>
        <w:r w:rsidR="003462AC">
          <w:fldChar w:fldCharType="separate"/>
        </w:r>
        <w:r w:rsidRPr="2431310F">
          <w:rPr>
            <w:rStyle w:val="Hyperlink"/>
          </w:rPr>
          <w:t>3</w:t>
        </w:r>
        <w:r w:rsidR="003462AC">
          <w:fldChar w:fldCharType="end"/>
        </w:r>
      </w:hyperlink>
    </w:p>
    <w:p w14:paraId="10449002" w14:textId="14662695" w:rsidR="003462AC" w:rsidRDefault="2431310F" w:rsidP="2431310F">
      <w:pPr>
        <w:pStyle w:val="TOC2"/>
        <w:tabs>
          <w:tab w:val="right" w:leader="dot" w:pos="9345"/>
        </w:tabs>
        <w:rPr>
          <w:noProof/>
        </w:rPr>
      </w:pPr>
      <w:hyperlink w:anchor="_Toc1186532627">
        <w:r w:rsidRPr="2431310F">
          <w:rPr>
            <w:rStyle w:val="Hyperlink"/>
          </w:rPr>
          <w:t>Grading Curve</w:t>
        </w:r>
        <w:r w:rsidR="003462AC">
          <w:tab/>
        </w:r>
        <w:r w:rsidR="003462AC">
          <w:fldChar w:fldCharType="begin"/>
        </w:r>
        <w:r w:rsidR="003462AC">
          <w:instrText>PAGEREF _Toc1186532627 \h</w:instrText>
        </w:r>
        <w:r w:rsidR="003462AC">
          <w:fldChar w:fldCharType="separate"/>
        </w:r>
        <w:r w:rsidRPr="2431310F">
          <w:rPr>
            <w:rStyle w:val="Hyperlink"/>
          </w:rPr>
          <w:t>4</w:t>
        </w:r>
        <w:r w:rsidR="003462AC">
          <w:fldChar w:fldCharType="end"/>
        </w:r>
      </w:hyperlink>
    </w:p>
    <w:p w14:paraId="31556329" w14:textId="2D66543C" w:rsidR="003462AC" w:rsidRDefault="2431310F" w:rsidP="2431310F">
      <w:pPr>
        <w:pStyle w:val="TOC2"/>
        <w:tabs>
          <w:tab w:val="right" w:leader="dot" w:pos="9345"/>
        </w:tabs>
        <w:rPr>
          <w:noProof/>
        </w:rPr>
      </w:pPr>
      <w:hyperlink w:anchor="_Toc140317845">
        <w:r w:rsidRPr="2431310F">
          <w:rPr>
            <w:rStyle w:val="Hyperlink"/>
          </w:rPr>
          <w:t>Grade Appeals</w:t>
        </w:r>
        <w:r w:rsidR="003462AC">
          <w:tab/>
        </w:r>
        <w:r w:rsidR="003462AC">
          <w:fldChar w:fldCharType="begin"/>
        </w:r>
        <w:r w:rsidR="003462AC">
          <w:instrText>PAGEREF _Toc140317845 \h</w:instrText>
        </w:r>
        <w:r w:rsidR="003462AC">
          <w:fldChar w:fldCharType="separate"/>
        </w:r>
        <w:r w:rsidRPr="2431310F">
          <w:rPr>
            <w:rStyle w:val="Hyperlink"/>
          </w:rPr>
          <w:t>4</w:t>
        </w:r>
        <w:r w:rsidR="003462AC">
          <w:fldChar w:fldCharType="end"/>
        </w:r>
      </w:hyperlink>
    </w:p>
    <w:p w14:paraId="33C9EBD8" w14:textId="5E30BE9E" w:rsidR="003462AC" w:rsidRDefault="2431310F" w:rsidP="2431310F">
      <w:pPr>
        <w:pStyle w:val="TOC1"/>
        <w:tabs>
          <w:tab w:val="right" w:leader="dot" w:pos="9345"/>
        </w:tabs>
        <w:rPr>
          <w:noProof/>
        </w:rPr>
      </w:pPr>
      <w:hyperlink w:anchor="_Toc1557170595">
        <w:r w:rsidRPr="2431310F">
          <w:rPr>
            <w:rStyle w:val="Hyperlink"/>
          </w:rPr>
          <w:t>AI Usage Policy</w:t>
        </w:r>
        <w:r w:rsidR="003462AC">
          <w:tab/>
        </w:r>
        <w:r w:rsidR="003462AC">
          <w:fldChar w:fldCharType="begin"/>
        </w:r>
        <w:r w:rsidR="003462AC">
          <w:instrText>PAGEREF _Toc1557170595 \h</w:instrText>
        </w:r>
        <w:r w:rsidR="003462AC">
          <w:fldChar w:fldCharType="separate"/>
        </w:r>
        <w:r w:rsidRPr="2431310F">
          <w:rPr>
            <w:rStyle w:val="Hyperlink"/>
          </w:rPr>
          <w:t>4</w:t>
        </w:r>
        <w:r w:rsidR="003462AC">
          <w:fldChar w:fldCharType="end"/>
        </w:r>
      </w:hyperlink>
    </w:p>
    <w:p w14:paraId="6469900A" w14:textId="4DCE2FA5" w:rsidR="003462AC" w:rsidRDefault="2431310F" w:rsidP="2431310F">
      <w:pPr>
        <w:pStyle w:val="TOC1"/>
        <w:tabs>
          <w:tab w:val="right" w:leader="dot" w:pos="9345"/>
        </w:tabs>
        <w:rPr>
          <w:noProof/>
        </w:rPr>
      </w:pPr>
      <w:hyperlink w:anchor="_Toc1333257863">
        <w:r w:rsidRPr="2431310F">
          <w:rPr>
            <w:rStyle w:val="Hyperlink"/>
          </w:rPr>
          <w:t>Collaborative Work Policies</w:t>
        </w:r>
        <w:r w:rsidR="003462AC">
          <w:tab/>
        </w:r>
        <w:r w:rsidR="003462AC">
          <w:fldChar w:fldCharType="begin"/>
        </w:r>
        <w:r w:rsidR="003462AC">
          <w:instrText>PAGEREF _Toc1333257863 \h</w:instrText>
        </w:r>
        <w:r w:rsidR="003462AC">
          <w:fldChar w:fldCharType="separate"/>
        </w:r>
        <w:r w:rsidRPr="2431310F">
          <w:rPr>
            <w:rStyle w:val="Hyperlink"/>
          </w:rPr>
          <w:t>5</w:t>
        </w:r>
        <w:r w:rsidR="003462AC">
          <w:fldChar w:fldCharType="end"/>
        </w:r>
      </w:hyperlink>
    </w:p>
    <w:p w14:paraId="40C7AFEA" w14:textId="7A96D327" w:rsidR="003462AC" w:rsidRDefault="2431310F" w:rsidP="2431310F">
      <w:pPr>
        <w:pStyle w:val="TOC2"/>
        <w:tabs>
          <w:tab w:val="right" w:leader="dot" w:pos="9345"/>
        </w:tabs>
        <w:rPr>
          <w:noProof/>
        </w:rPr>
      </w:pPr>
      <w:hyperlink w:anchor="_Toc534593495">
        <w:r w:rsidRPr="2431310F">
          <w:rPr>
            <w:rStyle w:val="Hyperlink"/>
          </w:rPr>
          <w:t>Policies related to Individual Assignments</w:t>
        </w:r>
        <w:r w:rsidR="003462AC">
          <w:tab/>
        </w:r>
        <w:r w:rsidR="003462AC">
          <w:fldChar w:fldCharType="begin"/>
        </w:r>
        <w:r w:rsidR="003462AC">
          <w:instrText>PAGEREF _Toc534593495 \h</w:instrText>
        </w:r>
        <w:r w:rsidR="003462AC">
          <w:fldChar w:fldCharType="separate"/>
        </w:r>
        <w:r w:rsidRPr="2431310F">
          <w:rPr>
            <w:rStyle w:val="Hyperlink"/>
          </w:rPr>
          <w:t>5</w:t>
        </w:r>
        <w:r w:rsidR="003462AC">
          <w:fldChar w:fldCharType="end"/>
        </w:r>
      </w:hyperlink>
    </w:p>
    <w:p w14:paraId="47B48D82" w14:textId="569EE733" w:rsidR="003462AC" w:rsidRDefault="2431310F" w:rsidP="2431310F">
      <w:pPr>
        <w:pStyle w:val="TOC2"/>
        <w:tabs>
          <w:tab w:val="right" w:leader="dot" w:pos="9345"/>
        </w:tabs>
        <w:rPr>
          <w:noProof/>
        </w:rPr>
      </w:pPr>
      <w:hyperlink w:anchor="_Toc1565809908">
        <w:r w:rsidRPr="2431310F">
          <w:rPr>
            <w:rStyle w:val="Hyperlink"/>
          </w:rPr>
          <w:t>Policies related to Group Projects</w:t>
        </w:r>
        <w:r w:rsidR="003462AC">
          <w:tab/>
        </w:r>
        <w:r w:rsidR="003462AC">
          <w:fldChar w:fldCharType="begin"/>
        </w:r>
        <w:r w:rsidR="003462AC">
          <w:instrText>PAGEREF _Toc1565809908 \h</w:instrText>
        </w:r>
        <w:r w:rsidR="003462AC">
          <w:fldChar w:fldCharType="separate"/>
        </w:r>
        <w:r w:rsidRPr="2431310F">
          <w:rPr>
            <w:rStyle w:val="Hyperlink"/>
          </w:rPr>
          <w:t>6</w:t>
        </w:r>
        <w:r w:rsidR="003462AC">
          <w:fldChar w:fldCharType="end"/>
        </w:r>
      </w:hyperlink>
    </w:p>
    <w:p w14:paraId="74A58479" w14:textId="143E3F23" w:rsidR="003462AC" w:rsidRDefault="2431310F" w:rsidP="2431310F">
      <w:pPr>
        <w:pStyle w:val="TOC1"/>
        <w:tabs>
          <w:tab w:val="right" w:leader="dot" w:pos="9345"/>
        </w:tabs>
        <w:rPr>
          <w:noProof/>
        </w:rPr>
      </w:pPr>
      <w:hyperlink w:anchor="_Toc961371649">
        <w:r w:rsidRPr="2431310F">
          <w:rPr>
            <w:rStyle w:val="Hyperlink"/>
          </w:rPr>
          <w:t>Course Policies</w:t>
        </w:r>
        <w:r w:rsidR="003462AC">
          <w:tab/>
        </w:r>
        <w:r w:rsidR="003462AC">
          <w:fldChar w:fldCharType="begin"/>
        </w:r>
        <w:r w:rsidR="003462AC">
          <w:instrText>PAGEREF _Toc961371649 \h</w:instrText>
        </w:r>
        <w:r w:rsidR="003462AC">
          <w:fldChar w:fldCharType="separate"/>
        </w:r>
        <w:r w:rsidRPr="2431310F">
          <w:rPr>
            <w:rStyle w:val="Hyperlink"/>
          </w:rPr>
          <w:t>7</w:t>
        </w:r>
        <w:r w:rsidR="003462AC">
          <w:fldChar w:fldCharType="end"/>
        </w:r>
      </w:hyperlink>
    </w:p>
    <w:p w14:paraId="0CD80468" w14:textId="6CAC431D" w:rsidR="003462AC" w:rsidRDefault="2431310F" w:rsidP="2431310F">
      <w:pPr>
        <w:pStyle w:val="TOC2"/>
        <w:tabs>
          <w:tab w:val="right" w:leader="dot" w:pos="9345"/>
        </w:tabs>
        <w:rPr>
          <w:noProof/>
        </w:rPr>
      </w:pPr>
      <w:hyperlink w:anchor="_Toc1122097231">
        <w:r w:rsidRPr="2431310F">
          <w:rPr>
            <w:rStyle w:val="Hyperlink"/>
          </w:rPr>
          <w:t>Attendance &amp; Absence Policy</w:t>
        </w:r>
        <w:r w:rsidR="003462AC">
          <w:tab/>
        </w:r>
        <w:r w:rsidR="003462AC">
          <w:fldChar w:fldCharType="begin"/>
        </w:r>
        <w:r w:rsidR="003462AC">
          <w:instrText>PAGEREF _Toc1122097231 \h</w:instrText>
        </w:r>
        <w:r w:rsidR="003462AC">
          <w:fldChar w:fldCharType="separate"/>
        </w:r>
        <w:r w:rsidRPr="2431310F">
          <w:rPr>
            <w:rStyle w:val="Hyperlink"/>
          </w:rPr>
          <w:t>7</w:t>
        </w:r>
        <w:r w:rsidR="003462AC">
          <w:fldChar w:fldCharType="end"/>
        </w:r>
      </w:hyperlink>
    </w:p>
    <w:p w14:paraId="562DB337" w14:textId="5FB3D20D" w:rsidR="003462AC" w:rsidRDefault="2431310F" w:rsidP="2431310F">
      <w:pPr>
        <w:pStyle w:val="TOC2"/>
        <w:tabs>
          <w:tab w:val="right" w:leader="dot" w:pos="9345"/>
        </w:tabs>
        <w:rPr>
          <w:noProof/>
        </w:rPr>
      </w:pPr>
      <w:hyperlink w:anchor="_Toc1777462217">
        <w:r w:rsidRPr="2431310F">
          <w:rPr>
            <w:rStyle w:val="Hyperlink"/>
          </w:rPr>
          <w:t>Late Policy</w:t>
        </w:r>
        <w:r w:rsidR="003462AC">
          <w:tab/>
        </w:r>
        <w:r w:rsidR="003462AC">
          <w:fldChar w:fldCharType="begin"/>
        </w:r>
        <w:r w:rsidR="003462AC">
          <w:instrText>PAGEREF _Toc1777462217 \h</w:instrText>
        </w:r>
        <w:r w:rsidR="003462AC">
          <w:fldChar w:fldCharType="separate"/>
        </w:r>
        <w:r w:rsidRPr="2431310F">
          <w:rPr>
            <w:rStyle w:val="Hyperlink"/>
          </w:rPr>
          <w:t>7</w:t>
        </w:r>
        <w:r w:rsidR="003462AC">
          <w:fldChar w:fldCharType="end"/>
        </w:r>
      </w:hyperlink>
    </w:p>
    <w:p w14:paraId="32412FFB" w14:textId="17A2E046" w:rsidR="003462AC" w:rsidRDefault="2431310F" w:rsidP="2431310F">
      <w:pPr>
        <w:pStyle w:val="TOC2"/>
        <w:tabs>
          <w:tab w:val="right" w:leader="dot" w:pos="9345"/>
        </w:tabs>
        <w:rPr>
          <w:noProof/>
        </w:rPr>
      </w:pPr>
      <w:hyperlink w:anchor="_Toc344110996">
        <w:r w:rsidRPr="2431310F">
          <w:rPr>
            <w:rStyle w:val="Hyperlink"/>
          </w:rPr>
          <w:t>Additional Policies</w:t>
        </w:r>
        <w:r w:rsidR="003462AC">
          <w:tab/>
        </w:r>
        <w:r w:rsidR="003462AC">
          <w:fldChar w:fldCharType="begin"/>
        </w:r>
        <w:r w:rsidR="003462AC">
          <w:instrText>PAGEREF _Toc344110996 \h</w:instrText>
        </w:r>
        <w:r w:rsidR="003462AC">
          <w:fldChar w:fldCharType="separate"/>
        </w:r>
        <w:r w:rsidRPr="2431310F">
          <w:rPr>
            <w:rStyle w:val="Hyperlink"/>
          </w:rPr>
          <w:t>7</w:t>
        </w:r>
        <w:r w:rsidR="003462AC">
          <w:fldChar w:fldCharType="end"/>
        </w:r>
      </w:hyperlink>
    </w:p>
    <w:p w14:paraId="09DA7259" w14:textId="746BAE2C" w:rsidR="003462AC" w:rsidRDefault="2431310F" w:rsidP="2431310F">
      <w:pPr>
        <w:pStyle w:val="TOC1"/>
        <w:tabs>
          <w:tab w:val="right" w:leader="dot" w:pos="9345"/>
        </w:tabs>
        <w:rPr>
          <w:noProof/>
        </w:rPr>
      </w:pPr>
      <w:hyperlink w:anchor="_Toc1554389802">
        <w:r w:rsidRPr="2431310F">
          <w:rPr>
            <w:rStyle w:val="Hyperlink"/>
          </w:rPr>
          <w:t>Semester Outline</w:t>
        </w:r>
        <w:r w:rsidR="003462AC">
          <w:tab/>
        </w:r>
        <w:r w:rsidR="003462AC">
          <w:fldChar w:fldCharType="begin"/>
        </w:r>
        <w:r w:rsidR="003462AC">
          <w:instrText>PAGEREF _Toc1554389802 \h</w:instrText>
        </w:r>
        <w:r w:rsidR="003462AC">
          <w:fldChar w:fldCharType="separate"/>
        </w:r>
        <w:r w:rsidRPr="2431310F">
          <w:rPr>
            <w:rStyle w:val="Hyperlink"/>
          </w:rPr>
          <w:t>7</w:t>
        </w:r>
        <w:r w:rsidR="003462AC">
          <w:fldChar w:fldCharType="end"/>
        </w:r>
      </w:hyperlink>
    </w:p>
    <w:p w14:paraId="1C6182B9" w14:textId="75724424" w:rsidR="003462AC" w:rsidRDefault="2431310F" w:rsidP="2431310F">
      <w:pPr>
        <w:pStyle w:val="TOC2"/>
        <w:tabs>
          <w:tab w:val="right" w:leader="dot" w:pos="9345"/>
        </w:tabs>
        <w:rPr>
          <w:noProof/>
        </w:rPr>
      </w:pPr>
      <w:hyperlink w:anchor="_Toc1636408382">
        <w:r w:rsidRPr="2431310F">
          <w:rPr>
            <w:rStyle w:val="Hyperlink"/>
          </w:rPr>
          <w:t>Unit 01: Introduction and Conceptual Database Design</w:t>
        </w:r>
        <w:r w:rsidR="003462AC">
          <w:tab/>
        </w:r>
        <w:r w:rsidR="003462AC">
          <w:fldChar w:fldCharType="begin"/>
        </w:r>
        <w:r w:rsidR="003462AC">
          <w:instrText>PAGEREF _Toc1636408382 \h</w:instrText>
        </w:r>
        <w:r w:rsidR="003462AC">
          <w:fldChar w:fldCharType="separate"/>
        </w:r>
        <w:r w:rsidRPr="2431310F">
          <w:rPr>
            <w:rStyle w:val="Hyperlink"/>
          </w:rPr>
          <w:t>7</w:t>
        </w:r>
        <w:r w:rsidR="003462AC">
          <w:fldChar w:fldCharType="end"/>
        </w:r>
      </w:hyperlink>
    </w:p>
    <w:p w14:paraId="63E0A422" w14:textId="5A183497" w:rsidR="003462AC" w:rsidRDefault="2431310F" w:rsidP="2431310F">
      <w:pPr>
        <w:pStyle w:val="TOC2"/>
        <w:tabs>
          <w:tab w:val="right" w:leader="dot" w:pos="9345"/>
        </w:tabs>
        <w:rPr>
          <w:noProof/>
        </w:rPr>
      </w:pPr>
      <w:hyperlink w:anchor="_Toc1156632835">
        <w:r w:rsidRPr="2431310F">
          <w:rPr>
            <w:rStyle w:val="Hyperlink"/>
          </w:rPr>
          <w:t>Unit 02: Moving from Conceptual to Logical Models</w:t>
        </w:r>
        <w:r w:rsidR="003462AC">
          <w:tab/>
        </w:r>
        <w:r w:rsidR="003462AC">
          <w:fldChar w:fldCharType="begin"/>
        </w:r>
        <w:r w:rsidR="003462AC">
          <w:instrText>PAGEREF _Toc1156632835 \h</w:instrText>
        </w:r>
        <w:r w:rsidR="003462AC">
          <w:fldChar w:fldCharType="separate"/>
        </w:r>
        <w:r w:rsidRPr="2431310F">
          <w:rPr>
            <w:rStyle w:val="Hyperlink"/>
          </w:rPr>
          <w:t>8</w:t>
        </w:r>
        <w:r w:rsidR="003462AC">
          <w:fldChar w:fldCharType="end"/>
        </w:r>
      </w:hyperlink>
    </w:p>
    <w:p w14:paraId="3C059DA5" w14:textId="23D9744F" w:rsidR="003462AC" w:rsidRDefault="2431310F" w:rsidP="2431310F">
      <w:pPr>
        <w:pStyle w:val="TOC2"/>
        <w:tabs>
          <w:tab w:val="right" w:leader="dot" w:pos="9345"/>
        </w:tabs>
        <w:rPr>
          <w:noProof/>
        </w:rPr>
      </w:pPr>
      <w:hyperlink w:anchor="_Toc76264347">
        <w:r w:rsidRPr="2431310F">
          <w:rPr>
            <w:rStyle w:val="Hyperlink"/>
          </w:rPr>
          <w:t>Unit 03: Logical Database Design and Normalization</w:t>
        </w:r>
        <w:r w:rsidR="003462AC">
          <w:tab/>
        </w:r>
        <w:r w:rsidR="003462AC">
          <w:fldChar w:fldCharType="begin"/>
        </w:r>
        <w:r w:rsidR="003462AC">
          <w:instrText>PAGEREF _Toc76264347 \h</w:instrText>
        </w:r>
        <w:r w:rsidR="003462AC">
          <w:fldChar w:fldCharType="separate"/>
        </w:r>
        <w:r w:rsidRPr="2431310F">
          <w:rPr>
            <w:rStyle w:val="Hyperlink"/>
          </w:rPr>
          <w:t>8</w:t>
        </w:r>
        <w:r w:rsidR="003462AC">
          <w:fldChar w:fldCharType="end"/>
        </w:r>
      </w:hyperlink>
    </w:p>
    <w:p w14:paraId="3E7D8EFE" w14:textId="3C311A6C" w:rsidR="003462AC" w:rsidRDefault="2431310F" w:rsidP="2431310F">
      <w:pPr>
        <w:pStyle w:val="TOC2"/>
        <w:tabs>
          <w:tab w:val="right" w:leader="dot" w:pos="9345"/>
        </w:tabs>
        <w:rPr>
          <w:noProof/>
        </w:rPr>
      </w:pPr>
      <w:hyperlink w:anchor="_Toc249475428">
        <w:r w:rsidRPr="2431310F">
          <w:rPr>
            <w:rStyle w:val="Hyperlink"/>
          </w:rPr>
          <w:t>Unit 04: Intro to SQL and Cloud Databases</w:t>
        </w:r>
        <w:r w:rsidR="003462AC">
          <w:tab/>
        </w:r>
        <w:r w:rsidR="003462AC">
          <w:fldChar w:fldCharType="begin"/>
        </w:r>
        <w:r w:rsidR="003462AC">
          <w:instrText>PAGEREF _Toc249475428 \h</w:instrText>
        </w:r>
        <w:r w:rsidR="003462AC">
          <w:fldChar w:fldCharType="separate"/>
        </w:r>
        <w:r w:rsidRPr="2431310F">
          <w:rPr>
            <w:rStyle w:val="Hyperlink"/>
          </w:rPr>
          <w:t>8</w:t>
        </w:r>
        <w:r w:rsidR="003462AC">
          <w:fldChar w:fldCharType="end"/>
        </w:r>
      </w:hyperlink>
    </w:p>
    <w:p w14:paraId="71E38E1F" w14:textId="30453B16" w:rsidR="003462AC" w:rsidRDefault="2431310F" w:rsidP="2431310F">
      <w:pPr>
        <w:pStyle w:val="TOC2"/>
        <w:tabs>
          <w:tab w:val="right" w:leader="dot" w:pos="9345"/>
        </w:tabs>
        <w:rPr>
          <w:noProof/>
        </w:rPr>
      </w:pPr>
      <w:hyperlink w:anchor="_Toc1668695650">
        <w:r w:rsidRPr="2431310F">
          <w:rPr>
            <w:rStyle w:val="Hyperlink"/>
          </w:rPr>
          <w:t>Unit 05: SQL with Multiple Tables</w:t>
        </w:r>
        <w:r w:rsidR="003462AC">
          <w:tab/>
        </w:r>
        <w:r w:rsidR="003462AC">
          <w:fldChar w:fldCharType="begin"/>
        </w:r>
        <w:r w:rsidR="003462AC">
          <w:instrText>PAGEREF _Toc1668695650 \h</w:instrText>
        </w:r>
        <w:r w:rsidR="003462AC">
          <w:fldChar w:fldCharType="separate"/>
        </w:r>
        <w:r w:rsidRPr="2431310F">
          <w:rPr>
            <w:rStyle w:val="Hyperlink"/>
          </w:rPr>
          <w:t>8</w:t>
        </w:r>
        <w:r w:rsidR="003462AC">
          <w:fldChar w:fldCharType="end"/>
        </w:r>
      </w:hyperlink>
    </w:p>
    <w:p w14:paraId="15A4CE84" w14:textId="02BAE96F" w:rsidR="2431310F" w:rsidRDefault="2431310F" w:rsidP="2431310F">
      <w:pPr>
        <w:pStyle w:val="TOC2"/>
        <w:tabs>
          <w:tab w:val="right" w:leader="dot" w:pos="9345"/>
        </w:tabs>
      </w:pPr>
      <w:hyperlink w:anchor="_Toc163515048">
        <w:r w:rsidRPr="2431310F">
          <w:rPr>
            <w:rStyle w:val="Hyperlink"/>
          </w:rPr>
          <w:t>Unit 06: Group Project</w:t>
        </w:r>
        <w:r>
          <w:tab/>
        </w:r>
        <w:r>
          <w:fldChar w:fldCharType="begin"/>
        </w:r>
        <w:r>
          <w:instrText>PAGEREF _Toc163515048 \h</w:instrText>
        </w:r>
        <w:r>
          <w:fldChar w:fldCharType="separate"/>
        </w:r>
        <w:r w:rsidRPr="2431310F">
          <w:rPr>
            <w:rStyle w:val="Hyperlink"/>
          </w:rPr>
          <w:t>8</w:t>
        </w:r>
        <w:r>
          <w:fldChar w:fldCharType="end"/>
        </w:r>
      </w:hyperlink>
      <w:r>
        <w:fldChar w:fldCharType="end"/>
      </w:r>
    </w:p>
    <w:p w14:paraId="190E9C33" w14:textId="41D03206" w:rsidR="003462AC" w:rsidRDefault="003462AC" w:rsidP="00AA3608"/>
    <w:p w14:paraId="50F462B9" w14:textId="77777777" w:rsidR="003462AC" w:rsidRDefault="003462AC" w:rsidP="00AA3608"/>
    <w:p w14:paraId="1A4EA639" w14:textId="77777777" w:rsidR="003462AC" w:rsidRDefault="003462AC" w:rsidP="00AA3608"/>
    <w:p w14:paraId="4D55CD20" w14:textId="77777777" w:rsidR="001230D2" w:rsidRPr="00DE0EFE" w:rsidRDefault="00DE0EFE" w:rsidP="00AA3608">
      <w:pPr>
        <w:pStyle w:val="Heading1"/>
      </w:pPr>
      <w:bookmarkStart w:id="2" w:name="_Toc2137785877"/>
      <w:r>
        <w:t>Course Description</w:t>
      </w:r>
      <w:bookmarkEnd w:id="2"/>
    </w:p>
    <w:p w14:paraId="42E40A0F" w14:textId="4A38F563" w:rsidR="000F331A" w:rsidRDefault="007730AB" w:rsidP="00AA3608">
      <w:pPr>
        <w:divId w:val="966010959"/>
      </w:pPr>
      <w:r>
        <w:t>The business world is replete with data</w:t>
      </w:r>
      <w:r w:rsidR="00216556">
        <w:t xml:space="preserve"> from a myriad of sources. </w:t>
      </w:r>
      <w:r w:rsidR="03F8B498">
        <w:t xml:space="preserve">However, data alone is generally of no use to an organization; rather, one must transform data into </w:t>
      </w:r>
      <w:r w:rsidR="03F8B498" w:rsidRPr="5BCCFC3F">
        <w:rPr>
          <w:i/>
          <w:iCs/>
        </w:rPr>
        <w:t xml:space="preserve">information </w:t>
      </w:r>
      <w:r w:rsidR="03F8B498">
        <w:t>to inform business decisions and strategies.</w:t>
      </w:r>
    </w:p>
    <w:p w14:paraId="2CA4B2EB" w14:textId="77777777" w:rsidR="00A04CFC" w:rsidRDefault="00A04CFC" w:rsidP="00AA3608">
      <w:pPr>
        <w:divId w:val="966010959"/>
      </w:pPr>
    </w:p>
    <w:p w14:paraId="0ED98EAA" w14:textId="1548117B" w:rsidR="00A04CFC" w:rsidRPr="00216556" w:rsidRDefault="00A04CFC" w:rsidP="00AA3608">
      <w:pPr>
        <w:divId w:val="966010959"/>
      </w:pPr>
      <w:r>
        <w:t xml:space="preserve">This graduate level course will introduce concepts related to </w:t>
      </w:r>
      <w:r w:rsidR="001331F2">
        <w:t xml:space="preserve">the collection, organization, and transformation of </w:t>
      </w:r>
      <w:r w:rsidR="00AB2FC5">
        <w:t xml:space="preserve">relational </w:t>
      </w:r>
      <w:r w:rsidR="001331F2">
        <w:t xml:space="preserve">data to a useful format to support business activities. </w:t>
      </w:r>
      <w:r w:rsidR="00E2516C">
        <w:t>The course begins with an examination of how to effectively collect and store data</w:t>
      </w:r>
      <w:r w:rsidR="00E976AD">
        <w:t xml:space="preserve"> using conceptual and logical structures. Next, students will learn how to query that data using the structured query language (SQL) </w:t>
      </w:r>
      <w:r w:rsidR="002048B5">
        <w:t xml:space="preserve">to begin to make meaning from what is stored. Finally, </w:t>
      </w:r>
      <w:r w:rsidR="005630F4">
        <w:t xml:space="preserve">the students will apply their technical expertise to </w:t>
      </w:r>
      <w:r w:rsidR="001D5280">
        <w:t>extract actionable insights from complex data.</w:t>
      </w:r>
    </w:p>
    <w:p w14:paraId="4162A961" w14:textId="77777777" w:rsidR="00DE0EFE" w:rsidRPr="000C67DB" w:rsidRDefault="00DE0EFE" w:rsidP="00AA3608">
      <w:pPr>
        <w:pStyle w:val="Heading2"/>
        <w:divId w:val="1984658036"/>
      </w:pPr>
      <w:bookmarkStart w:id="3" w:name="_Toc1481446506"/>
      <w:r>
        <w:lastRenderedPageBreak/>
        <w:t>Student Learning Outcomes</w:t>
      </w:r>
      <w:bookmarkEnd w:id="3"/>
    </w:p>
    <w:p w14:paraId="0108D678" w14:textId="71FD7F80" w:rsidR="00734993" w:rsidRPr="00734993" w:rsidRDefault="00734993" w:rsidP="00AA3608">
      <w:pPr>
        <w:divId w:val="1984658036"/>
      </w:pPr>
      <w:r w:rsidRPr="7B1BD1B3">
        <w:t>This course will provide you with the fundamental concepts</w:t>
      </w:r>
      <w:r w:rsidR="001D5280">
        <w:t>, essential skills,</w:t>
      </w:r>
      <w:r w:rsidRPr="7B1BD1B3">
        <w:t xml:space="preserve"> and </w:t>
      </w:r>
      <w:r w:rsidR="001D5280">
        <w:t>hands-on practice to collect</w:t>
      </w:r>
      <w:r w:rsidR="00D607D2">
        <w:t xml:space="preserve"> data and then organize, synthesize, and disseminate information based on that data.</w:t>
      </w:r>
    </w:p>
    <w:p w14:paraId="4B18601B" w14:textId="77777777" w:rsidR="00734993" w:rsidRPr="00734993" w:rsidRDefault="00734993" w:rsidP="00AA3608">
      <w:pPr>
        <w:divId w:val="1984658036"/>
      </w:pPr>
    </w:p>
    <w:p w14:paraId="012BD397" w14:textId="77777777" w:rsidR="00734993" w:rsidRPr="00734993" w:rsidRDefault="00734993" w:rsidP="00AA3608">
      <w:pPr>
        <w:divId w:val="1984658036"/>
      </w:pPr>
      <w:r w:rsidRPr="7B1BD1B3">
        <w:t xml:space="preserve">At the conclusion of this </w:t>
      </w:r>
      <w:r w:rsidR="7A87D39D" w:rsidRPr="7B1BD1B3">
        <w:t>course,</w:t>
      </w:r>
      <w:r w:rsidRPr="7B1BD1B3">
        <w:t xml:space="preserve"> you will be able to:</w:t>
      </w:r>
    </w:p>
    <w:p w14:paraId="0960F664" w14:textId="77777777" w:rsidR="00734993" w:rsidRPr="00734993" w:rsidRDefault="00734993" w:rsidP="00AA3608">
      <w:pPr>
        <w:divId w:val="1984658036"/>
      </w:pPr>
    </w:p>
    <w:p w14:paraId="67D90616" w14:textId="55D977F0" w:rsidR="00ED5198" w:rsidRDefault="004E28E1" w:rsidP="00AA3608">
      <w:pPr>
        <w:pStyle w:val="ListParagraph"/>
        <w:numPr>
          <w:ilvl w:val="0"/>
          <w:numId w:val="43"/>
        </w:numPr>
        <w:divId w:val="1984658036"/>
      </w:pPr>
      <w:r>
        <w:t>Recognize the importance of data management as a core business function</w:t>
      </w:r>
    </w:p>
    <w:p w14:paraId="0BCB6255" w14:textId="0A0BC98D" w:rsidR="00ED5198" w:rsidRDefault="0074510E" w:rsidP="00AA3608">
      <w:pPr>
        <w:pStyle w:val="ListParagraph"/>
        <w:numPr>
          <w:ilvl w:val="0"/>
          <w:numId w:val="43"/>
        </w:numPr>
        <w:divId w:val="1984658036"/>
      </w:pPr>
      <w:r>
        <w:t>Design and implement a database schema for a given business scenario</w:t>
      </w:r>
    </w:p>
    <w:p w14:paraId="14881B11" w14:textId="2F4D3C71" w:rsidR="00ED5198" w:rsidRDefault="004977BA" w:rsidP="00AA3608">
      <w:pPr>
        <w:pStyle w:val="ListParagraph"/>
        <w:numPr>
          <w:ilvl w:val="0"/>
          <w:numId w:val="43"/>
        </w:numPr>
        <w:divId w:val="1984658036"/>
      </w:pPr>
      <w:r>
        <w:t>Transform a schema into a relational database</w:t>
      </w:r>
    </w:p>
    <w:p w14:paraId="448319E4" w14:textId="6445B0D2" w:rsidR="000F331A" w:rsidRDefault="004977BA" w:rsidP="00AA3608">
      <w:pPr>
        <w:pStyle w:val="ListParagraph"/>
        <w:numPr>
          <w:ilvl w:val="0"/>
          <w:numId w:val="43"/>
        </w:numPr>
        <w:divId w:val="1984658036"/>
      </w:pPr>
      <w:r>
        <w:t xml:space="preserve">Execute queries on a relational database to </w:t>
      </w:r>
      <w:r w:rsidR="0040461F">
        <w:t>refine data into information</w:t>
      </w:r>
    </w:p>
    <w:p w14:paraId="0C355B35" w14:textId="519E0DEA" w:rsidR="0040461F" w:rsidRPr="005D1E5C" w:rsidRDefault="0040461F" w:rsidP="00AA3608">
      <w:pPr>
        <w:pStyle w:val="ListParagraph"/>
        <w:numPr>
          <w:ilvl w:val="0"/>
          <w:numId w:val="43"/>
        </w:numPr>
        <w:divId w:val="1984658036"/>
      </w:pPr>
      <w:r>
        <w:t>Present a business analysis based on the information retrieved from a relational database management system</w:t>
      </w:r>
    </w:p>
    <w:p w14:paraId="74851AF0" w14:textId="77777777" w:rsidR="000F331A" w:rsidRPr="00AA3608" w:rsidRDefault="00AA3608" w:rsidP="00AA3608">
      <w:pPr>
        <w:pStyle w:val="Heading1"/>
      </w:pPr>
      <w:bookmarkStart w:id="4" w:name="_Toc175297127"/>
      <w:r>
        <w:t>Course Requirements</w:t>
      </w:r>
      <w:bookmarkEnd w:id="4"/>
    </w:p>
    <w:p w14:paraId="31676498" w14:textId="66D197D7" w:rsidR="00455CD5" w:rsidRPr="000322CA" w:rsidRDefault="000B2468" w:rsidP="00AA3608">
      <w:pPr>
        <w:pStyle w:val="Heading2"/>
        <w:divId w:val="1159734657"/>
      </w:pPr>
      <w:bookmarkStart w:id="5" w:name="_Toc1701766717"/>
      <w:r>
        <w:t>Textbook</w:t>
      </w:r>
      <w:bookmarkEnd w:id="5"/>
    </w:p>
    <w:p w14:paraId="7CD98741" w14:textId="46B56C46" w:rsidR="00455CD5" w:rsidRPr="000322CA" w:rsidRDefault="008D618D" w:rsidP="00AA3608">
      <w:pPr>
        <w:pStyle w:val="ListParagraph"/>
        <w:numPr>
          <w:ilvl w:val="0"/>
          <w:numId w:val="42"/>
        </w:numPr>
        <w:divId w:val="1159734657"/>
      </w:pPr>
      <w:r>
        <w:t xml:space="preserve">No textbook is required; </w:t>
      </w:r>
      <w:r>
        <w:rPr>
          <w:i/>
          <w:iCs/>
        </w:rPr>
        <w:t>however</w:t>
      </w:r>
      <w:r w:rsidR="007D0708">
        <w:rPr>
          <w:i/>
          <w:iCs/>
        </w:rPr>
        <w:t>,</w:t>
      </w:r>
      <w:r>
        <w:t xml:space="preserve"> several readings and resources will be provided. Any readings provided by the instructor are </w:t>
      </w:r>
      <w:r w:rsidR="007D0708">
        <w:rPr>
          <w:i/>
          <w:iCs/>
        </w:rPr>
        <w:t>required</w:t>
      </w:r>
      <w:r w:rsidR="007D0708">
        <w:t>.</w:t>
      </w:r>
    </w:p>
    <w:p w14:paraId="4026C778" w14:textId="77777777" w:rsidR="00213A15" w:rsidRPr="000322CA" w:rsidRDefault="00213A15" w:rsidP="00AA3608">
      <w:pPr>
        <w:pStyle w:val="Heading2"/>
        <w:divId w:val="1159734657"/>
      </w:pPr>
      <w:bookmarkStart w:id="6" w:name="_Toc358739985"/>
      <w:r>
        <w:t>Software Resources</w:t>
      </w:r>
      <w:bookmarkEnd w:id="6"/>
    </w:p>
    <w:p w14:paraId="2ABF0E01" w14:textId="3907899B" w:rsidR="00213A15" w:rsidRPr="000B2468" w:rsidRDefault="00213A15" w:rsidP="00AA3608">
      <w:pPr>
        <w:divId w:val="1159734657"/>
      </w:pPr>
      <w:r w:rsidRPr="000B2468">
        <w:t xml:space="preserve">Students </w:t>
      </w:r>
      <w:r w:rsidRPr="00AA1380">
        <w:rPr>
          <w:b/>
          <w:bCs/>
        </w:rPr>
        <w:t>MUST</w:t>
      </w:r>
      <w:r w:rsidRPr="000B2468">
        <w:t xml:space="preserve"> have accounts on the following platform:</w:t>
      </w:r>
    </w:p>
    <w:p w14:paraId="416783F6" w14:textId="5BE440F4" w:rsidR="009438C9" w:rsidRDefault="00213A15" w:rsidP="007D0708">
      <w:pPr>
        <w:pStyle w:val="ListParagraph"/>
        <w:numPr>
          <w:ilvl w:val="0"/>
          <w:numId w:val="41"/>
        </w:numPr>
        <w:divId w:val="1159734657"/>
      </w:pPr>
      <w:r w:rsidRPr="000322CA">
        <w:t>Google / Google Cloud</w:t>
      </w:r>
    </w:p>
    <w:p w14:paraId="3A9B69FC" w14:textId="77777777" w:rsidR="007D0708" w:rsidRPr="000322CA" w:rsidRDefault="007D0708" w:rsidP="007D0708">
      <w:pPr>
        <w:pStyle w:val="ListParagraph"/>
        <w:divId w:val="1159734657"/>
      </w:pPr>
    </w:p>
    <w:p w14:paraId="3B3E5D6B" w14:textId="77777777" w:rsidR="00455CD5" w:rsidRDefault="00213A15" w:rsidP="00AA3608">
      <w:pPr>
        <w:divId w:val="1159734657"/>
      </w:pPr>
      <w:r w:rsidRPr="000B2468">
        <w:t xml:space="preserve">Students will be provided credits for cloud platform services used in this course. </w:t>
      </w:r>
      <w:r w:rsidRPr="00E83FB4">
        <w:rPr>
          <w:color w:val="C00000"/>
        </w:rPr>
        <w:t>You should not pay out of pocket for any cloud services and should not use your credit card when registering for these services.</w:t>
      </w:r>
    </w:p>
    <w:p w14:paraId="62929EAC" w14:textId="77777777" w:rsidR="00213A15" w:rsidRPr="00CE6D5C" w:rsidRDefault="00213A15" w:rsidP="00AA3608">
      <w:pPr>
        <w:pStyle w:val="Heading2"/>
        <w:divId w:val="1159734657"/>
      </w:pPr>
      <w:bookmarkStart w:id="7" w:name="_Toc235452675"/>
      <w:r>
        <w:t>Prerequisite Knowledge</w:t>
      </w:r>
      <w:bookmarkEnd w:id="7"/>
    </w:p>
    <w:p w14:paraId="7D965613" w14:textId="79A29B9F" w:rsidR="00455CD5" w:rsidRDefault="00F142F1" w:rsidP="00AA3608">
      <w:pPr>
        <w:divId w:val="1159734657"/>
      </w:pPr>
      <w:r>
        <w:t xml:space="preserve">No prerequisite technical knowledge is expected for this course. However, students must be proficient with web-based applications and comfortable </w:t>
      </w:r>
      <w:r w:rsidR="00617D1F">
        <w:t>handling digital files of various types.</w:t>
      </w:r>
    </w:p>
    <w:p w14:paraId="1DAF358E" w14:textId="77777777" w:rsidR="00617D1F" w:rsidRDefault="00617D1F" w:rsidP="00AA3608">
      <w:pPr>
        <w:divId w:val="1159734657"/>
      </w:pPr>
    </w:p>
    <w:p w14:paraId="0B711AC8" w14:textId="7A10D52B" w:rsidR="00F40DE0" w:rsidRPr="00CE6D5C" w:rsidRDefault="00213A15" w:rsidP="00AA3608">
      <w:pPr>
        <w:divId w:val="1159734657"/>
      </w:pPr>
      <w:r w:rsidRPr="000B2468">
        <w:t xml:space="preserve">Sample </w:t>
      </w:r>
      <w:r w:rsidR="00617D1F">
        <w:t>documents</w:t>
      </w:r>
      <w:r w:rsidRPr="000B2468">
        <w:t xml:space="preserve"> and reference materials will be provided when necessary. Students must be comfortable seeking solutions from other resources as well.</w:t>
      </w:r>
      <w:bookmarkStart w:id="8" w:name="_heading=h.1fob9te" w:colFirst="0" w:colLast="0"/>
      <w:bookmarkStart w:id="9" w:name="_heading=h.3znysh7" w:colFirst="0" w:colLast="0"/>
      <w:bookmarkEnd w:id="8"/>
      <w:bookmarkEnd w:id="9"/>
    </w:p>
    <w:p w14:paraId="6CF2FB6A" w14:textId="77777777" w:rsidR="00A828DB" w:rsidRPr="00F40DE0" w:rsidRDefault="00A828DB" w:rsidP="00AA3608"/>
    <w:p w14:paraId="40A40173" w14:textId="77777777" w:rsidR="004B084E" w:rsidRPr="004B084E" w:rsidRDefault="00F226BD" w:rsidP="00F226BD">
      <w:pPr>
        <w:pStyle w:val="Heading1"/>
      </w:pPr>
      <w:bookmarkStart w:id="10" w:name="_Toc777137447"/>
      <w:r>
        <w:t>Assignments/Assessments</w:t>
      </w:r>
      <w:bookmarkEnd w:id="10"/>
    </w:p>
    <w:p w14:paraId="46E04EB8" w14:textId="11BB0A3F" w:rsidR="00A3066E" w:rsidRDefault="00A3066E" w:rsidP="00681263">
      <w:pPr>
        <w:divId w:val="1236819946"/>
      </w:pPr>
      <w:r>
        <w:t>This is intended to be a highly interactive course where students will be expected to engage in discussions and participate in hands-on activities both during class time and outside the classroom.</w:t>
      </w:r>
      <w:r w:rsidR="00D508BE">
        <w:t xml:space="preserve"> Students will demonstrate proficiency in the course’s topics in several ways.</w:t>
      </w:r>
    </w:p>
    <w:p w14:paraId="5014D7F7" w14:textId="77777777" w:rsidR="00C25A71" w:rsidRDefault="00C25A71" w:rsidP="00681263">
      <w:pPr>
        <w:divId w:val="1236819946"/>
      </w:pPr>
    </w:p>
    <w:p w14:paraId="199CDA82" w14:textId="69A87A5A" w:rsidR="00670BA4" w:rsidRDefault="00C810FA" w:rsidP="00C810FA">
      <w:pPr>
        <w:pStyle w:val="ListParagraph"/>
        <w:numPr>
          <w:ilvl w:val="0"/>
          <w:numId w:val="40"/>
        </w:numPr>
        <w:divId w:val="1236819946"/>
      </w:pPr>
      <w:r>
        <w:lastRenderedPageBreak/>
        <w:t>Attendance</w:t>
      </w:r>
      <w:r w:rsidR="001A5F89">
        <w:t xml:space="preserve"> &amp; Engagement</w:t>
      </w:r>
      <w:r>
        <w:t xml:space="preserve"> (</w:t>
      </w:r>
      <w:r w:rsidR="001A5F89">
        <w:t>10</w:t>
      </w:r>
      <w:r>
        <w:t>% of final grade)</w:t>
      </w:r>
    </w:p>
    <w:p w14:paraId="0B788923" w14:textId="19F52789" w:rsidR="00C810FA" w:rsidRDefault="00C810FA" w:rsidP="00C810FA">
      <w:pPr>
        <w:pStyle w:val="ListParagraph"/>
        <w:numPr>
          <w:ilvl w:val="0"/>
          <w:numId w:val="40"/>
        </w:numPr>
        <w:divId w:val="1236819946"/>
      </w:pPr>
      <w:r>
        <w:t>In-Class Exercises</w:t>
      </w:r>
      <w:r w:rsidR="002E1454">
        <w:t xml:space="preserve"> (8)</w:t>
      </w:r>
      <w:r>
        <w:t xml:space="preserve"> (25% of final grade)</w:t>
      </w:r>
    </w:p>
    <w:p w14:paraId="4E122481" w14:textId="321F9AEB" w:rsidR="00C810FA" w:rsidRDefault="00C810FA" w:rsidP="00C810FA">
      <w:pPr>
        <w:pStyle w:val="ListParagraph"/>
        <w:numPr>
          <w:ilvl w:val="0"/>
          <w:numId w:val="40"/>
        </w:numPr>
        <w:divId w:val="1236819946"/>
      </w:pPr>
      <w:r>
        <w:t>Individual Assignments</w:t>
      </w:r>
      <w:r w:rsidR="002E1454">
        <w:t xml:space="preserve"> (5) </w:t>
      </w:r>
      <w:r>
        <w:t>(40% of final grade)</w:t>
      </w:r>
    </w:p>
    <w:p w14:paraId="26F62C66" w14:textId="6128D547" w:rsidR="00C810FA" w:rsidRDefault="00C810FA" w:rsidP="00C810FA">
      <w:pPr>
        <w:pStyle w:val="ListParagraph"/>
        <w:numPr>
          <w:ilvl w:val="0"/>
          <w:numId w:val="40"/>
        </w:numPr>
        <w:divId w:val="1236819946"/>
      </w:pPr>
      <w:r>
        <w:t>Group Project (</w:t>
      </w:r>
      <w:r w:rsidR="00E66F89">
        <w:t>25</w:t>
      </w:r>
      <w:r>
        <w:t>% of final grade)</w:t>
      </w:r>
    </w:p>
    <w:p w14:paraId="4C9A617E" w14:textId="168E272F" w:rsidR="00670BA4" w:rsidRDefault="00670BA4" w:rsidP="00E74B00">
      <w:pPr>
        <w:pStyle w:val="Heading2"/>
        <w:divId w:val="1236819946"/>
      </w:pPr>
      <w:bookmarkStart w:id="11" w:name="_Toc783589080"/>
      <w:r>
        <w:t>Attendance</w:t>
      </w:r>
      <w:bookmarkEnd w:id="11"/>
    </w:p>
    <w:p w14:paraId="5B1AB26E" w14:textId="1214D337" w:rsidR="00716E86" w:rsidRDefault="0083466F" w:rsidP="00681263">
      <w:pPr>
        <w:divId w:val="1236819946"/>
      </w:pPr>
      <w:r>
        <w:t>In-person attendance is expected. Attendance will be taken from in-class exercises and zero-point</w:t>
      </w:r>
      <w:r w:rsidR="001C754D">
        <w:t xml:space="preserve"> polls. For more information, see the </w:t>
      </w:r>
      <w:r w:rsidR="001C754D" w:rsidRPr="00AF0641">
        <w:rPr>
          <w:i/>
          <w:iCs/>
        </w:rPr>
        <w:fldChar w:fldCharType="begin"/>
      </w:r>
      <w:r w:rsidR="001C754D" w:rsidRPr="00AF0641">
        <w:rPr>
          <w:i/>
          <w:iCs/>
        </w:rPr>
        <w:instrText xml:space="preserve"> REF _Ref173228649 \h </w:instrText>
      </w:r>
      <w:r w:rsidR="001C754D">
        <w:rPr>
          <w:i/>
          <w:iCs/>
        </w:rPr>
        <w:instrText xml:space="preserve"> \* MERGEFORMAT </w:instrText>
      </w:r>
      <w:r w:rsidR="001C754D" w:rsidRPr="00AF0641">
        <w:rPr>
          <w:i/>
          <w:iCs/>
        </w:rPr>
      </w:r>
      <w:r w:rsidR="001C754D" w:rsidRPr="00AF0641">
        <w:rPr>
          <w:i/>
          <w:iCs/>
        </w:rPr>
        <w:fldChar w:fldCharType="separate"/>
      </w:r>
      <w:r w:rsidR="001C754D" w:rsidRPr="00AF0641">
        <w:rPr>
          <w:i/>
          <w:iCs/>
        </w:rPr>
        <w:t>Attendance &amp; Absence Policy</w:t>
      </w:r>
      <w:r w:rsidR="001C754D" w:rsidRPr="00AF0641">
        <w:rPr>
          <w:i/>
          <w:iCs/>
        </w:rPr>
        <w:fldChar w:fldCharType="end"/>
      </w:r>
      <w:r w:rsidR="001C754D">
        <w:t xml:space="preserve"> below.</w:t>
      </w:r>
    </w:p>
    <w:p w14:paraId="26B27E9F" w14:textId="4536F75D" w:rsidR="007F7375" w:rsidRDefault="007F7375" w:rsidP="00F226BD">
      <w:pPr>
        <w:pStyle w:val="Heading2"/>
        <w:divId w:val="1236819946"/>
      </w:pPr>
      <w:bookmarkStart w:id="12" w:name="_Toc1332730243"/>
      <w:r>
        <w:t>In-Class Exercises (ICE</w:t>
      </w:r>
      <w:r w:rsidR="00C810FA">
        <w:t>)</w:t>
      </w:r>
      <w:bookmarkEnd w:id="12"/>
    </w:p>
    <w:p w14:paraId="5A6CCE53" w14:textId="74611EC1" w:rsidR="00D508BE" w:rsidRPr="0037548F" w:rsidRDefault="00D508BE" w:rsidP="00D508BE">
      <w:pPr>
        <w:divId w:val="1236819946"/>
      </w:pPr>
      <w:r>
        <w:t>In-class exercises</w:t>
      </w:r>
      <w:r w:rsidR="00BB4730">
        <w:t xml:space="preserve"> (ICE)</w:t>
      </w:r>
      <w:r>
        <w:t xml:space="preserve"> are short</w:t>
      </w:r>
      <w:r w:rsidR="00E109F1">
        <w:t>, mostly collaborative activities that ask students to practice concepts introduced in the course. These are primarily graded for completion (although exceptional</w:t>
      </w:r>
      <w:r w:rsidR="00585403">
        <w:t xml:space="preserve"> or exceptionally poor work may merit a higher or lower score) and are intended to </w:t>
      </w:r>
      <w:r w:rsidR="00BB4730">
        <w:t xml:space="preserve">drive discussion and questions </w:t>
      </w:r>
      <w:r w:rsidR="009503C9">
        <w:t>within</w:t>
      </w:r>
      <w:r w:rsidR="00BB4730">
        <w:t xml:space="preserve"> the classroom.</w:t>
      </w:r>
      <w:r w:rsidR="0037548F">
        <w:t xml:space="preserve"> </w:t>
      </w:r>
      <w:r w:rsidR="00AF0641">
        <w:t>For more information, s</w:t>
      </w:r>
      <w:r w:rsidR="0037548F">
        <w:t xml:space="preserve">ee the </w:t>
      </w:r>
      <w:r w:rsidR="00AF0641" w:rsidRPr="00AF0641">
        <w:rPr>
          <w:i/>
          <w:iCs/>
        </w:rPr>
        <w:fldChar w:fldCharType="begin"/>
      </w:r>
      <w:r w:rsidR="00AF0641" w:rsidRPr="00AF0641">
        <w:rPr>
          <w:i/>
          <w:iCs/>
        </w:rPr>
        <w:instrText xml:space="preserve"> REF _Ref173228649 \h </w:instrText>
      </w:r>
      <w:r w:rsidR="00AF0641">
        <w:rPr>
          <w:i/>
          <w:iCs/>
        </w:rPr>
        <w:instrText xml:space="preserve"> \* MERGEFORMAT </w:instrText>
      </w:r>
      <w:r w:rsidR="00AF0641" w:rsidRPr="00AF0641">
        <w:rPr>
          <w:i/>
          <w:iCs/>
        </w:rPr>
      </w:r>
      <w:r w:rsidR="00AF0641" w:rsidRPr="00AF0641">
        <w:rPr>
          <w:i/>
          <w:iCs/>
        </w:rPr>
        <w:fldChar w:fldCharType="separate"/>
      </w:r>
      <w:r w:rsidR="00AF0641" w:rsidRPr="00AF0641">
        <w:rPr>
          <w:i/>
          <w:iCs/>
        </w:rPr>
        <w:t>Attendance &amp; Absence Policy</w:t>
      </w:r>
      <w:r w:rsidR="00AF0641" w:rsidRPr="00AF0641">
        <w:rPr>
          <w:i/>
          <w:iCs/>
        </w:rPr>
        <w:fldChar w:fldCharType="end"/>
      </w:r>
      <w:r w:rsidR="00AF0641">
        <w:t xml:space="preserve"> below.</w:t>
      </w:r>
    </w:p>
    <w:p w14:paraId="6ED880DA" w14:textId="21EE2EAC" w:rsidR="004B084E" w:rsidRPr="004B084E" w:rsidRDefault="004B084E" w:rsidP="00F226BD">
      <w:pPr>
        <w:pStyle w:val="Heading2"/>
        <w:divId w:val="1236819946"/>
      </w:pPr>
      <w:bookmarkStart w:id="13" w:name="_Toc1719894219"/>
      <w:r>
        <w:t>Individual Assignments</w:t>
      </w:r>
      <w:r w:rsidR="007F7375">
        <w:t xml:space="preserve"> (IA</w:t>
      </w:r>
      <w:r w:rsidR="00C810FA">
        <w:t>)</w:t>
      </w:r>
      <w:bookmarkEnd w:id="13"/>
    </w:p>
    <w:p w14:paraId="02D41081" w14:textId="7D5AF617" w:rsidR="004B084E" w:rsidRDefault="00BB4730" w:rsidP="00AA3608">
      <w:pPr>
        <w:divId w:val="1236819946"/>
      </w:pPr>
      <w:r>
        <w:t xml:space="preserve">Students will </w:t>
      </w:r>
      <w:r w:rsidR="00F61416">
        <w:t xml:space="preserve">further demonstrate proficiency through several individual assignments (IA), particularly in the first </w:t>
      </w:r>
      <w:r w:rsidR="00EA7D5E">
        <w:t>weeks</w:t>
      </w:r>
      <w:r w:rsidR="00C61FED">
        <w:t xml:space="preserve"> of the course.</w:t>
      </w:r>
      <w:r w:rsidR="004B084E" w:rsidRPr="004B084E">
        <w:t xml:space="preserve"> Although </w:t>
      </w:r>
      <w:r w:rsidR="00C61FED">
        <w:t xml:space="preserve">discussion and </w:t>
      </w:r>
      <w:r w:rsidR="004B084E" w:rsidRPr="004B084E">
        <w:t>collaboration</w:t>
      </w:r>
      <w:r w:rsidR="00C61FED">
        <w:t xml:space="preserve"> with peers</w:t>
      </w:r>
      <w:r w:rsidR="004B084E" w:rsidRPr="004B084E">
        <w:t xml:space="preserve"> is encouraged</w:t>
      </w:r>
      <w:r w:rsidR="00D715B7">
        <w:t xml:space="preserve"> (see the</w:t>
      </w:r>
      <w:r w:rsidR="00D715B7" w:rsidRPr="009503C9">
        <w:rPr>
          <w:i/>
          <w:iCs/>
        </w:rPr>
        <w:t xml:space="preserve"> </w:t>
      </w:r>
      <w:r w:rsidR="00AF0641" w:rsidRPr="009503C9">
        <w:rPr>
          <w:i/>
          <w:iCs/>
        </w:rPr>
        <w:fldChar w:fldCharType="begin"/>
      </w:r>
      <w:r w:rsidR="00AF0641" w:rsidRPr="009503C9">
        <w:rPr>
          <w:i/>
          <w:iCs/>
        </w:rPr>
        <w:instrText xml:space="preserve"> REF _Ref173228697 \h </w:instrText>
      </w:r>
      <w:r w:rsidR="009503C9">
        <w:rPr>
          <w:i/>
          <w:iCs/>
        </w:rPr>
        <w:instrText xml:space="preserve"> \* MERGEFORMAT </w:instrText>
      </w:r>
      <w:r w:rsidR="00AF0641" w:rsidRPr="009503C9">
        <w:rPr>
          <w:i/>
          <w:iCs/>
        </w:rPr>
      </w:r>
      <w:r w:rsidR="00AF0641" w:rsidRPr="009503C9">
        <w:rPr>
          <w:i/>
          <w:iCs/>
        </w:rPr>
        <w:fldChar w:fldCharType="separate"/>
      </w:r>
      <w:r w:rsidR="00AF0641" w:rsidRPr="009503C9">
        <w:rPr>
          <w:i/>
          <w:iCs/>
        </w:rPr>
        <w:t>Collaborative Work Policies</w:t>
      </w:r>
      <w:r w:rsidR="00AF0641" w:rsidRPr="009503C9">
        <w:rPr>
          <w:i/>
          <w:iCs/>
        </w:rPr>
        <w:fldChar w:fldCharType="end"/>
      </w:r>
      <w:r w:rsidR="009503C9">
        <w:rPr>
          <w:i/>
          <w:iCs/>
        </w:rPr>
        <w:t xml:space="preserve"> </w:t>
      </w:r>
      <w:r w:rsidR="00D715B7">
        <w:t>below)</w:t>
      </w:r>
      <w:r w:rsidR="004B084E" w:rsidRPr="004B084E">
        <w:t xml:space="preserve">, students are expected to work on these assignments individually and will submit their own </w:t>
      </w:r>
      <w:r w:rsidR="004B084E" w:rsidRPr="00C61FED">
        <w:rPr>
          <w:b/>
          <w:bCs/>
        </w:rPr>
        <w:t>unique</w:t>
      </w:r>
      <w:r w:rsidR="004B084E" w:rsidRPr="004B084E">
        <w:t xml:space="preserve"> solutions.</w:t>
      </w:r>
    </w:p>
    <w:p w14:paraId="3086C52F" w14:textId="4AD3BE5A" w:rsidR="00C22ACB" w:rsidRDefault="00C22ACB" w:rsidP="00AA3608">
      <w:pPr>
        <w:divId w:val="1236819946"/>
      </w:pPr>
    </w:p>
    <w:p w14:paraId="60E64547" w14:textId="4586F0DB" w:rsidR="00C22ACB" w:rsidRPr="004B084E" w:rsidRDefault="00C22ACB" w:rsidP="00AA3608">
      <w:pPr>
        <w:divId w:val="1236819946"/>
      </w:pPr>
      <w:r>
        <w:t xml:space="preserve">Individual </w:t>
      </w:r>
      <w:r w:rsidR="00A16EC1">
        <w:t>assignment parameters</w:t>
      </w:r>
      <w:r>
        <w:t xml:space="preserve"> may be varied, so that students are working on similar but distinct</w:t>
      </w:r>
      <w:r w:rsidR="006B62B9">
        <w:t xml:space="preserve"> versions of the assessment.</w:t>
      </w:r>
    </w:p>
    <w:p w14:paraId="1C89C828" w14:textId="7E10CB67" w:rsidR="004B084E" w:rsidRPr="004B084E" w:rsidRDefault="004B084E" w:rsidP="00F226BD">
      <w:pPr>
        <w:pStyle w:val="Heading2"/>
        <w:divId w:val="1236819946"/>
      </w:pPr>
      <w:bookmarkStart w:id="14" w:name="_Toc353757031"/>
      <w:r>
        <w:t>Group Project</w:t>
      </w:r>
      <w:r w:rsidR="007F7375">
        <w:t xml:space="preserve"> (GP</w:t>
      </w:r>
      <w:r w:rsidR="00C810FA">
        <w:t>)</w:t>
      </w:r>
      <w:bookmarkEnd w:id="14"/>
    </w:p>
    <w:p w14:paraId="6CD06F36" w14:textId="6053EB75" w:rsidR="004B084E" w:rsidRPr="004B084E" w:rsidRDefault="004B084E" w:rsidP="00AA3608">
      <w:pPr>
        <w:divId w:val="1236819946"/>
      </w:pPr>
      <w:r w:rsidRPr="004B084E">
        <w:t xml:space="preserve">Students will work in a </w:t>
      </w:r>
      <w:r w:rsidR="000B05B7">
        <w:t>small</w:t>
      </w:r>
      <w:r w:rsidRPr="004B084E">
        <w:t xml:space="preserve"> team for the last </w:t>
      </w:r>
      <w:r w:rsidR="00D752D6">
        <w:t>unit</w:t>
      </w:r>
      <w:r w:rsidRPr="004B084E">
        <w:t xml:space="preserve"> of the course</w:t>
      </w:r>
      <w:r w:rsidR="000B05B7">
        <w:t>, where they will complete a group project (GP)</w:t>
      </w:r>
      <w:r w:rsidRPr="004B084E">
        <w:t>. Each team will ideally consist of 3</w:t>
      </w:r>
      <w:r w:rsidR="006B62B9">
        <w:t>-4</w:t>
      </w:r>
      <w:r w:rsidRPr="004B084E">
        <w:t xml:space="preserve"> students. Students will be given the opportunity to suggest team members, but the final team rosters will be determined by the instructor.</w:t>
      </w:r>
    </w:p>
    <w:p w14:paraId="134762CE" w14:textId="77777777" w:rsidR="004B084E" w:rsidRPr="004B084E" w:rsidRDefault="004B084E" w:rsidP="00AA3608">
      <w:pPr>
        <w:divId w:val="1236819946"/>
      </w:pPr>
    </w:p>
    <w:p w14:paraId="34A639CD" w14:textId="2641E901" w:rsidR="00D70D6A" w:rsidRDefault="004B084E" w:rsidP="00AA3608">
      <w:pPr>
        <w:divId w:val="1236819946"/>
      </w:pPr>
      <w:r>
        <w:t xml:space="preserve">The </w:t>
      </w:r>
      <w:r w:rsidR="000B05B7">
        <w:t>g</w:t>
      </w:r>
      <w:r>
        <w:t xml:space="preserve">roup </w:t>
      </w:r>
      <w:r w:rsidR="000B05B7">
        <w:t>p</w:t>
      </w:r>
      <w:r>
        <w:t xml:space="preserve">roject will consist of </w:t>
      </w:r>
      <w:r w:rsidR="48744D45">
        <w:t xml:space="preserve">four </w:t>
      </w:r>
      <w:r>
        <w:t xml:space="preserve">grades: </w:t>
      </w:r>
      <w:r w:rsidR="00D74DE4">
        <w:t>t</w:t>
      </w:r>
      <w:r w:rsidR="4FC9B2BF">
        <w:t xml:space="preserve">hree </w:t>
      </w:r>
      <w:r w:rsidR="00D74DE4">
        <w:t xml:space="preserve">assignments will receive </w:t>
      </w:r>
      <w:r>
        <w:t>a group score based on adherence to the project instructions</w:t>
      </w:r>
      <w:r w:rsidR="00D74DE4">
        <w:t xml:space="preserve">, </w:t>
      </w:r>
      <w:r>
        <w:t xml:space="preserve">and </w:t>
      </w:r>
      <w:r w:rsidR="00D74DE4">
        <w:t xml:space="preserve">each student will receive </w:t>
      </w:r>
      <w:r>
        <w:t>an individual score based on peer review and instructor observation.</w:t>
      </w:r>
    </w:p>
    <w:p w14:paraId="68043374" w14:textId="77777777" w:rsidR="00F226BD" w:rsidRPr="00D70D6A" w:rsidRDefault="00F226BD" w:rsidP="00F226BD">
      <w:pPr>
        <w:pStyle w:val="Heading1"/>
        <w:divId w:val="1236819946"/>
      </w:pPr>
      <w:bookmarkStart w:id="15" w:name="_Toc1045636887"/>
      <w:r>
        <w:t>Grading &amp; Grading Scale</w:t>
      </w:r>
      <w:bookmarkEnd w:id="15"/>
    </w:p>
    <w:p w14:paraId="0436DC02" w14:textId="77777777" w:rsidR="00D70D6A" w:rsidRDefault="00D70D6A" w:rsidP="00F226BD">
      <w:pPr>
        <w:pStyle w:val="Heading2"/>
      </w:pPr>
      <w:bookmarkStart w:id="16" w:name="bookmark=id.lrumvxc2xfg3"/>
      <w:bookmarkStart w:id="17" w:name="_heading=h.1azs0uopbtfj"/>
      <w:bookmarkStart w:id="18" w:name="_Toc951776522"/>
      <w:bookmarkEnd w:id="16"/>
      <w:bookmarkEnd w:id="17"/>
      <w:r>
        <w:t>Grading Scale</w:t>
      </w:r>
      <w:bookmarkEnd w:id="18"/>
    </w:p>
    <w:p w14:paraId="47A2FDA9" w14:textId="77777777" w:rsidR="00D70D6A" w:rsidRPr="001F7980" w:rsidRDefault="00D70D6A" w:rsidP="00AA3608">
      <w:r w:rsidRPr="001F7980">
        <w:t>93 – 100%: A</w:t>
      </w:r>
    </w:p>
    <w:p w14:paraId="52EA1A6E" w14:textId="77777777" w:rsidR="00D70D6A" w:rsidRPr="001F7980" w:rsidRDefault="00D70D6A" w:rsidP="00AA3608">
      <w:r w:rsidRPr="001F7980">
        <w:t>90 – 92%: A-</w:t>
      </w:r>
    </w:p>
    <w:p w14:paraId="7A04C639" w14:textId="77777777" w:rsidR="00D70D6A" w:rsidRPr="001F7980" w:rsidRDefault="00D70D6A" w:rsidP="00AA3608">
      <w:r w:rsidRPr="001F7980">
        <w:t>88 – 89%: B+</w:t>
      </w:r>
    </w:p>
    <w:p w14:paraId="243577DD" w14:textId="77777777" w:rsidR="00D70D6A" w:rsidRPr="001F7980" w:rsidRDefault="00D70D6A" w:rsidP="00AA3608">
      <w:r w:rsidRPr="001F7980">
        <w:t>83 – 87%: B</w:t>
      </w:r>
    </w:p>
    <w:p w14:paraId="32441634" w14:textId="77777777" w:rsidR="00D70D6A" w:rsidRPr="001F7980" w:rsidRDefault="00D70D6A" w:rsidP="00AA3608">
      <w:r w:rsidRPr="001F7980">
        <w:t>80 – 82%: B-</w:t>
      </w:r>
    </w:p>
    <w:p w14:paraId="79149637" w14:textId="77777777" w:rsidR="00D70D6A" w:rsidRPr="001F7980" w:rsidRDefault="00D70D6A" w:rsidP="00AA3608">
      <w:r w:rsidRPr="001F7980">
        <w:lastRenderedPageBreak/>
        <w:t>78 – 79%: C+</w:t>
      </w:r>
    </w:p>
    <w:p w14:paraId="25D3A734" w14:textId="77777777" w:rsidR="00D70D6A" w:rsidRPr="001F7980" w:rsidRDefault="00D70D6A" w:rsidP="00AA3608">
      <w:r w:rsidRPr="001F7980">
        <w:t>73 – 77%: C</w:t>
      </w:r>
    </w:p>
    <w:p w14:paraId="43C24D08" w14:textId="77777777" w:rsidR="00D70D6A" w:rsidRPr="001F7980" w:rsidRDefault="00D70D6A" w:rsidP="00AA3608">
      <w:r w:rsidRPr="001F7980">
        <w:t>70 – 72%: C-</w:t>
      </w:r>
    </w:p>
    <w:p w14:paraId="10120F44" w14:textId="77777777" w:rsidR="00D70D6A" w:rsidRPr="001F7980" w:rsidRDefault="00D70D6A" w:rsidP="00AA3608">
      <w:r w:rsidRPr="001F7980">
        <w:t>60 – 69%: D</w:t>
      </w:r>
    </w:p>
    <w:p w14:paraId="1FE051A3" w14:textId="77777777" w:rsidR="00D70D6A" w:rsidRPr="001F7980" w:rsidRDefault="00D70D6A" w:rsidP="00AA3608">
      <w:r w:rsidRPr="001F7980">
        <w:t>&lt;59%: F</w:t>
      </w:r>
    </w:p>
    <w:p w14:paraId="5C98416B" w14:textId="6307059D" w:rsidR="00DF79C5" w:rsidRDefault="00D70D6A" w:rsidP="00DF79C5">
      <w:pPr>
        <w:pStyle w:val="Heading2"/>
      </w:pPr>
      <w:bookmarkStart w:id="19" w:name="_Toc1186532627"/>
      <w:r>
        <w:t>Grading Curve</w:t>
      </w:r>
      <w:bookmarkEnd w:id="19"/>
    </w:p>
    <w:p w14:paraId="0E4D5A16" w14:textId="3C49EA19" w:rsidR="00D70D6A" w:rsidRPr="00DF79C5" w:rsidRDefault="00D70D6A" w:rsidP="00AA3608">
      <w:pPr>
        <w:rPr>
          <w:b/>
          <w:bCs/>
        </w:rPr>
      </w:pPr>
      <w:r w:rsidRPr="00350179">
        <w:t>The DSB Grading Policy: The average GPA for all core courses should be 3.35</w:t>
      </w:r>
      <w:r w:rsidR="00DD05C0">
        <w:t>,</w:t>
      </w:r>
      <w:r w:rsidRPr="00350179">
        <w:t xml:space="preserve"> where the GPA is calculated as A=4, A-=3.7, B+=3.3, B=3, B-=2.7, C+=2.3, C+=2, C-=1.7, D=1, and F=0.</w:t>
      </w:r>
    </w:p>
    <w:p w14:paraId="4885B092" w14:textId="77777777" w:rsidR="00D70D6A" w:rsidRDefault="00D70D6A" w:rsidP="00AA3608"/>
    <w:p w14:paraId="4BD39BD1" w14:textId="77777777" w:rsidR="00D70D6A" w:rsidRPr="00350179" w:rsidRDefault="00D70D6A" w:rsidP="00AA3608">
      <w:r w:rsidRPr="00350179">
        <w:t>Therefore, the target grade distribution</w:t>
      </w:r>
      <w:r>
        <w:t xml:space="preserve"> for this course</w:t>
      </w:r>
      <w:r w:rsidRPr="00350179">
        <w:t xml:space="preserve"> is:</w:t>
      </w:r>
    </w:p>
    <w:p w14:paraId="100D8568" w14:textId="77777777" w:rsidR="00D70D6A" w:rsidRPr="001874B7" w:rsidRDefault="00D70D6A" w:rsidP="00AA3608">
      <w:pPr>
        <w:pStyle w:val="ListParagraph"/>
        <w:numPr>
          <w:ilvl w:val="0"/>
          <w:numId w:val="39"/>
        </w:numPr>
      </w:pPr>
      <w:r w:rsidRPr="001874B7">
        <w:t>35-40% A/A-</w:t>
      </w:r>
    </w:p>
    <w:p w14:paraId="71C3B082" w14:textId="77777777" w:rsidR="00D70D6A" w:rsidRPr="001874B7" w:rsidRDefault="00D70D6A" w:rsidP="00AA3608">
      <w:pPr>
        <w:pStyle w:val="ListParagraph"/>
        <w:numPr>
          <w:ilvl w:val="0"/>
          <w:numId w:val="39"/>
        </w:numPr>
      </w:pPr>
      <w:r w:rsidRPr="001874B7">
        <w:t>50-55% B+/B</w:t>
      </w:r>
    </w:p>
    <w:p w14:paraId="7B57613C" w14:textId="77777777" w:rsidR="00D70D6A" w:rsidRPr="001874B7" w:rsidRDefault="00D70D6A" w:rsidP="00AA3608">
      <w:pPr>
        <w:pStyle w:val="ListParagraph"/>
        <w:numPr>
          <w:ilvl w:val="0"/>
          <w:numId w:val="39"/>
        </w:numPr>
      </w:pPr>
      <w:r w:rsidRPr="001874B7">
        <w:t>5-10% B-</w:t>
      </w:r>
    </w:p>
    <w:p w14:paraId="7AC2EAE6" w14:textId="46FCDF8F" w:rsidR="00070BB9" w:rsidRDefault="00D70D6A" w:rsidP="00070BB9">
      <w:pPr>
        <w:pStyle w:val="ListParagraph"/>
        <w:numPr>
          <w:ilvl w:val="0"/>
          <w:numId w:val="39"/>
        </w:numPr>
      </w:pPr>
      <w:r w:rsidRPr="001874B7">
        <w:t>0-5% C+ or below</w:t>
      </w:r>
    </w:p>
    <w:p w14:paraId="750BBAA4" w14:textId="76945637" w:rsidR="00070BB9" w:rsidRDefault="00070BB9" w:rsidP="00AE74EE">
      <w:pPr>
        <w:pStyle w:val="Heading2"/>
      </w:pPr>
      <w:bookmarkStart w:id="20" w:name="_Toc140317845"/>
      <w:r>
        <w:t>Grade Appeals</w:t>
      </w:r>
      <w:bookmarkEnd w:id="20"/>
    </w:p>
    <w:p w14:paraId="5AE6DE19" w14:textId="41432BD6" w:rsidR="00AE74EE" w:rsidRPr="00AE74EE" w:rsidRDefault="00AE74EE" w:rsidP="00070BB9">
      <w:pPr>
        <w:rPr>
          <w:color w:val="C00000"/>
        </w:rPr>
      </w:pPr>
      <w:r w:rsidRPr="00AE74EE">
        <w:rPr>
          <w:color w:val="C00000"/>
        </w:rPr>
        <w:t>The course’s grading curve is strictly enforced.</w:t>
      </w:r>
    </w:p>
    <w:p w14:paraId="0FEEDB00" w14:textId="77777777" w:rsidR="00AE74EE" w:rsidRDefault="00AE74EE" w:rsidP="00070BB9"/>
    <w:p w14:paraId="4EBFBAA8" w14:textId="6E1947DD" w:rsidR="00A90356" w:rsidRDefault="00130D24" w:rsidP="00070BB9">
      <w:pPr>
        <w:rPr>
          <w:b/>
          <w:bCs/>
        </w:rPr>
      </w:pPr>
      <w:r>
        <w:t xml:space="preserve">Grades returned to students are final. </w:t>
      </w:r>
      <w:r>
        <w:rPr>
          <w:b/>
          <w:bCs/>
        </w:rPr>
        <w:t xml:space="preserve">A review or revision of an individual assignment grade is incredibly rare. </w:t>
      </w:r>
    </w:p>
    <w:p w14:paraId="44C308EA" w14:textId="77777777" w:rsidR="00A90356" w:rsidRDefault="00A90356" w:rsidP="00070BB9">
      <w:pPr>
        <w:rPr>
          <w:b/>
          <w:bCs/>
        </w:rPr>
      </w:pPr>
    </w:p>
    <w:p w14:paraId="5FC71653" w14:textId="19AFF7C9" w:rsidR="00070BB9" w:rsidRPr="00A90356" w:rsidRDefault="00070BB9" w:rsidP="00070BB9">
      <w:r>
        <w:t>Appeals or requests to review individual assignment grades</w:t>
      </w:r>
      <w:r w:rsidR="00A90356">
        <w:t xml:space="preserve"> will </w:t>
      </w:r>
      <w:r w:rsidR="00A90356">
        <w:rPr>
          <w:i/>
          <w:iCs/>
        </w:rPr>
        <w:t>only</w:t>
      </w:r>
      <w:r w:rsidR="00A90356">
        <w:t xml:space="preserve"> be accepted during an in-person office hour or scheduled meeting</w:t>
      </w:r>
      <w:r w:rsidR="00830546">
        <w:t xml:space="preserve"> –</w:t>
      </w:r>
      <w:r w:rsidR="00AE74EE">
        <w:t xml:space="preserve"> never via email.</w:t>
      </w:r>
    </w:p>
    <w:p w14:paraId="417D8777" w14:textId="77777777" w:rsidR="002776CF" w:rsidRDefault="002776CF" w:rsidP="002776CF">
      <w:pPr>
        <w:pStyle w:val="Heading1"/>
        <w:divId w:val="1236819946"/>
      </w:pPr>
      <w:bookmarkStart w:id="21" w:name="_Toc1557170595"/>
      <w:r>
        <w:t>AI Usage Policy</w:t>
      </w:r>
      <w:bookmarkEnd w:id="21"/>
    </w:p>
    <w:p w14:paraId="07C2C46A" w14:textId="77777777" w:rsidR="002776CF" w:rsidRDefault="002776CF" w:rsidP="002776CF">
      <w:pPr>
        <w:divId w:val="1236819946"/>
      </w:pPr>
      <w:r>
        <w:t xml:space="preserve">Students are encouraged to use artificial intelligence (AI) tools as learning resources in this course. The following guidelines govern the appropriate use of AI technologies, </w:t>
      </w:r>
      <w:r w:rsidRPr="001120B6">
        <w:rPr>
          <w:b/>
          <w:bCs/>
          <w:color w:val="C00000"/>
        </w:rPr>
        <w:t xml:space="preserve">unless superseded by specific instructions </w:t>
      </w:r>
      <w:proofErr w:type="gramStart"/>
      <w:r w:rsidRPr="001120B6">
        <w:rPr>
          <w:b/>
          <w:bCs/>
          <w:color w:val="C00000"/>
        </w:rPr>
        <w:t>in a given</w:t>
      </w:r>
      <w:proofErr w:type="gramEnd"/>
      <w:r w:rsidRPr="001120B6">
        <w:rPr>
          <w:b/>
          <w:bCs/>
          <w:color w:val="C00000"/>
        </w:rPr>
        <w:t xml:space="preserve"> assignment</w:t>
      </w:r>
      <w:r>
        <w:t>:</w:t>
      </w:r>
    </w:p>
    <w:p w14:paraId="55F5C45D" w14:textId="77777777" w:rsidR="002776CF" w:rsidRDefault="002776CF" w:rsidP="002776CF">
      <w:pPr>
        <w:divId w:val="1236819946"/>
      </w:pPr>
    </w:p>
    <w:p w14:paraId="507B03EB" w14:textId="77777777" w:rsidR="002776CF" w:rsidRDefault="002776CF" w:rsidP="002776CF">
      <w:pPr>
        <w:divId w:val="1236819946"/>
      </w:pPr>
      <w:r>
        <w:t xml:space="preserve">1. </w:t>
      </w:r>
      <w:r w:rsidRPr="00D56F5F">
        <w:rPr>
          <w:b/>
          <w:bCs/>
        </w:rPr>
        <w:t>Permitted Use:</w:t>
      </w:r>
      <w:r>
        <w:t xml:space="preserve"> AI tools (such as ChatGPT, Claude, Gemini, etc.) may be used for brainstorming, understanding concepts, and enhancing your learning experience. Examples of permitted usage include:</w:t>
      </w:r>
    </w:p>
    <w:p w14:paraId="1A5229F0" w14:textId="77777777" w:rsidR="002776CF" w:rsidRDefault="002776CF" w:rsidP="002776CF">
      <w:pPr>
        <w:pStyle w:val="ListParagraph"/>
        <w:numPr>
          <w:ilvl w:val="0"/>
          <w:numId w:val="49"/>
        </w:numPr>
        <w:divId w:val="1236819946"/>
      </w:pPr>
      <w:r>
        <w:t>Rote inquiries for deeper topical exploration, understanding, and generation of ideas</w:t>
      </w:r>
    </w:p>
    <w:p w14:paraId="5D1F8E50" w14:textId="77777777" w:rsidR="002776CF" w:rsidRDefault="002776CF" w:rsidP="002776CF">
      <w:pPr>
        <w:pStyle w:val="ListParagraph"/>
        <w:numPr>
          <w:ilvl w:val="0"/>
          <w:numId w:val="49"/>
        </w:numPr>
        <w:divId w:val="1236819946"/>
      </w:pPr>
      <w:r>
        <w:t>Requests to produce individual algorithms/programmatic functions given specific prompts and/or examples (You should not expect the AI to write a complete program for you.)</w:t>
      </w:r>
    </w:p>
    <w:p w14:paraId="1EA380C3" w14:textId="57F7BD98" w:rsidR="002776CF" w:rsidRDefault="002776CF" w:rsidP="002776CF">
      <w:pPr>
        <w:pStyle w:val="ListParagraph"/>
        <w:numPr>
          <w:ilvl w:val="0"/>
          <w:numId w:val="49"/>
        </w:numPr>
        <w:divId w:val="1236819946"/>
      </w:pPr>
      <w:r>
        <w:t xml:space="preserve">Assistance </w:t>
      </w:r>
      <w:r w:rsidR="007A0302">
        <w:t xml:space="preserve">with </w:t>
      </w:r>
      <w:r>
        <w:t>rewording or rephrasing your own original academic work for clarity and conciseness</w:t>
      </w:r>
    </w:p>
    <w:p w14:paraId="018F6953" w14:textId="77777777" w:rsidR="002776CF" w:rsidRDefault="002776CF" w:rsidP="002776CF">
      <w:pPr>
        <w:pStyle w:val="ListParagraph"/>
        <w:numPr>
          <w:ilvl w:val="0"/>
          <w:numId w:val="49"/>
        </w:numPr>
        <w:divId w:val="1236819946"/>
      </w:pPr>
      <w:r>
        <w:t>Generation of data visualizations or graphics to support narrative work</w:t>
      </w:r>
    </w:p>
    <w:p w14:paraId="75C83645" w14:textId="77777777" w:rsidR="002776CF" w:rsidRDefault="002776CF" w:rsidP="002776CF">
      <w:pPr>
        <w:divId w:val="1236819946"/>
      </w:pPr>
      <w:r>
        <w:lastRenderedPageBreak/>
        <w:t>Students must also be aware of the audience of any assessment in which AI assistance is used and adhere to the audience’s guiding principles. For example, AI-revised narrative works may not be appropriate in an academic publication.</w:t>
      </w:r>
    </w:p>
    <w:p w14:paraId="1CD6D9D9" w14:textId="77777777" w:rsidR="002776CF" w:rsidRDefault="002776CF" w:rsidP="002776CF">
      <w:pPr>
        <w:divId w:val="1236819946"/>
      </w:pPr>
    </w:p>
    <w:p w14:paraId="79702488" w14:textId="77777777" w:rsidR="002776CF" w:rsidRDefault="002776CF" w:rsidP="002776CF">
      <w:pPr>
        <w:divId w:val="1236819946"/>
      </w:pPr>
      <w:r>
        <w:t xml:space="preserve">2. </w:t>
      </w:r>
      <w:r w:rsidRPr="00D56F5F">
        <w:rPr>
          <w:b/>
          <w:bCs/>
        </w:rPr>
        <w:t>Documentation Requirement:</w:t>
      </w:r>
      <w:r>
        <w:t xml:space="preserve"> For any assignment where AI tools were utilized, you </w:t>
      </w:r>
      <w:r w:rsidRPr="00A34118">
        <w:rPr>
          <w:b/>
          <w:bCs/>
        </w:rPr>
        <w:t>must</w:t>
      </w:r>
      <w:r>
        <w:t xml:space="preserve"> maintain a log that includes:</w:t>
      </w:r>
    </w:p>
    <w:p w14:paraId="5E367947" w14:textId="77777777" w:rsidR="002776CF" w:rsidRDefault="002776CF" w:rsidP="002776CF">
      <w:pPr>
        <w:pStyle w:val="ListParagraph"/>
        <w:numPr>
          <w:ilvl w:val="0"/>
          <w:numId w:val="48"/>
        </w:numPr>
        <w:divId w:val="1236819946"/>
      </w:pPr>
      <w:r>
        <w:t>The specific AI platform and model version used (e.g., "GPT-4, May 2023")</w:t>
      </w:r>
    </w:p>
    <w:p w14:paraId="6AD78D01" w14:textId="77777777" w:rsidR="002776CF" w:rsidRDefault="002776CF" w:rsidP="002776CF">
      <w:pPr>
        <w:pStyle w:val="ListParagraph"/>
        <w:numPr>
          <w:ilvl w:val="0"/>
          <w:numId w:val="48"/>
        </w:numPr>
        <w:divId w:val="1236819946"/>
      </w:pPr>
      <w:r>
        <w:t>Your complete prompts/queries</w:t>
      </w:r>
    </w:p>
    <w:p w14:paraId="6A495500" w14:textId="77777777" w:rsidR="002776CF" w:rsidRDefault="002776CF" w:rsidP="002776CF">
      <w:pPr>
        <w:pStyle w:val="ListParagraph"/>
        <w:numPr>
          <w:ilvl w:val="0"/>
          <w:numId w:val="48"/>
        </w:numPr>
        <w:divId w:val="1236819946"/>
      </w:pPr>
      <w:r>
        <w:t>The AI's unedited responses</w:t>
      </w:r>
    </w:p>
    <w:p w14:paraId="1A4EC196" w14:textId="77777777" w:rsidR="002776CF" w:rsidRDefault="002776CF" w:rsidP="002776CF">
      <w:pPr>
        <w:pStyle w:val="ListParagraph"/>
        <w:numPr>
          <w:ilvl w:val="0"/>
          <w:numId w:val="48"/>
        </w:numPr>
        <w:divId w:val="1236819946"/>
      </w:pPr>
      <w:r>
        <w:t>A statement that describes how you incorporated or modified the AI-generated content in your work</w:t>
      </w:r>
    </w:p>
    <w:p w14:paraId="5A655023" w14:textId="77777777" w:rsidR="002776CF" w:rsidRDefault="002776CF" w:rsidP="002776CF">
      <w:pPr>
        <w:divId w:val="1236819946"/>
      </w:pPr>
      <w:r>
        <w:t>Failure to provide this log when asked will result in a grade reduction for the assessment.</w:t>
      </w:r>
    </w:p>
    <w:p w14:paraId="7BC034D7" w14:textId="77777777" w:rsidR="002776CF" w:rsidRDefault="002776CF" w:rsidP="002776CF">
      <w:pPr>
        <w:divId w:val="1236819946"/>
      </w:pPr>
    </w:p>
    <w:p w14:paraId="17B80C0D" w14:textId="77777777" w:rsidR="002776CF" w:rsidRDefault="002776CF" w:rsidP="002776CF">
      <w:pPr>
        <w:divId w:val="1236819946"/>
      </w:pPr>
      <w:r>
        <w:t xml:space="preserve">3. </w:t>
      </w:r>
      <w:r w:rsidRPr="00930494">
        <w:rPr>
          <w:b/>
          <w:bCs/>
          <w:color w:val="C00000"/>
        </w:rPr>
        <w:t>Academic Integrity:</w:t>
      </w:r>
      <w:r w:rsidRPr="00930494">
        <w:rPr>
          <w:color w:val="C00000"/>
        </w:rPr>
        <w:t xml:space="preserve"> Direct copying of AI-generated content without proper citation or significant modification constitutes plagiarism. All work submitted must demonstrate your original thinking and analysis.</w:t>
      </w:r>
    </w:p>
    <w:p w14:paraId="0AB31070" w14:textId="77777777" w:rsidR="002776CF" w:rsidRDefault="002776CF" w:rsidP="002776CF">
      <w:pPr>
        <w:divId w:val="1236819946"/>
      </w:pPr>
    </w:p>
    <w:p w14:paraId="128A57A1" w14:textId="77777777" w:rsidR="002776CF" w:rsidRDefault="002776CF" w:rsidP="002776CF">
      <w:pPr>
        <w:divId w:val="1236819946"/>
      </w:pPr>
      <w:r>
        <w:t xml:space="preserve">4. </w:t>
      </w:r>
      <w:r w:rsidRPr="00930494">
        <w:rPr>
          <w:b/>
          <w:bCs/>
        </w:rPr>
        <w:t>Accountability:</w:t>
      </w:r>
      <w:r>
        <w:t xml:space="preserve"> </w:t>
      </w:r>
      <w:r w:rsidRPr="00E523C1">
        <w:rPr>
          <w:i/>
          <w:iCs/>
        </w:rPr>
        <w:t>You bear full responsibility for verifying the accuracy of any AI-generated information used in your assignments.</w:t>
      </w:r>
      <w:r>
        <w:t xml:space="preserve"> Errors resulting from unverified AI content will affect your grade.</w:t>
      </w:r>
    </w:p>
    <w:p w14:paraId="60508524" w14:textId="77777777" w:rsidR="002776CF" w:rsidRDefault="002776CF" w:rsidP="002776CF">
      <w:pPr>
        <w:divId w:val="1236819946"/>
      </w:pPr>
    </w:p>
    <w:p w14:paraId="0C10A520" w14:textId="77777777" w:rsidR="002776CF" w:rsidRDefault="002776CF" w:rsidP="002776CF">
      <w:pPr>
        <w:divId w:val="1236819946"/>
      </w:pPr>
      <w:r>
        <w:t xml:space="preserve">5. </w:t>
      </w:r>
      <w:r w:rsidRPr="00930494">
        <w:rPr>
          <w:b/>
          <w:bCs/>
        </w:rPr>
        <w:t>Compliance:</w:t>
      </w:r>
      <w:r>
        <w:t xml:space="preserve"> Failure to adhere to these guidelines may be treated as an academic integrity violation and may result in disciplinary action according to university policies.</w:t>
      </w:r>
    </w:p>
    <w:p w14:paraId="759B7771" w14:textId="77777777" w:rsidR="002776CF" w:rsidRDefault="002776CF" w:rsidP="002776CF">
      <w:pPr>
        <w:divId w:val="1236819946"/>
      </w:pPr>
    </w:p>
    <w:p w14:paraId="68421A71" w14:textId="77777777" w:rsidR="002776CF" w:rsidRPr="005D1E5C" w:rsidRDefault="002776CF" w:rsidP="002776CF">
      <w:pPr>
        <w:divId w:val="1236819946"/>
      </w:pPr>
      <w:r>
        <w:t>By following these guidelines, you will learn to leverage AI tools responsibly while developing critical thinking skills essential for your future professional success.​​​​​​​​​​​​​​​​</w:t>
      </w:r>
    </w:p>
    <w:p w14:paraId="6F74BB0E" w14:textId="77777777" w:rsidR="00D70D6A" w:rsidRPr="005D1E5C" w:rsidRDefault="00D70D6A" w:rsidP="00AA3608">
      <w:pPr>
        <w:divId w:val="1236819946"/>
      </w:pPr>
    </w:p>
    <w:p w14:paraId="6C38F2EE" w14:textId="77777777" w:rsidR="008E20AD" w:rsidRDefault="00F226BD" w:rsidP="00F226BD">
      <w:pPr>
        <w:pStyle w:val="Heading1"/>
      </w:pPr>
      <w:bookmarkStart w:id="22" w:name="_Ref173228697"/>
      <w:bookmarkStart w:id="23" w:name="_Toc1333257863"/>
      <w:r>
        <w:t>Collaborative Work Policies</w:t>
      </w:r>
      <w:bookmarkEnd w:id="22"/>
      <w:bookmarkEnd w:id="23"/>
    </w:p>
    <w:p w14:paraId="5FCC9569" w14:textId="77777777" w:rsidR="00B97030" w:rsidRPr="00CE3027" w:rsidRDefault="004E4CCE" w:rsidP="00AA3608">
      <w:pPr>
        <w:rPr>
          <w:i/>
          <w:iCs/>
        </w:rPr>
      </w:pPr>
      <w:r w:rsidRPr="7B1BD1B3">
        <w:t>It is simply impossible to teach modern Information Technology practices in a vacuum</w:t>
      </w:r>
      <w:r w:rsidR="002A4748" w:rsidRPr="7B1BD1B3">
        <w:t xml:space="preserve">, as collaboration and engaged learning are essential concepts in IT. I understand </w:t>
      </w:r>
      <w:r w:rsidR="00B97030" w:rsidRPr="7B1BD1B3">
        <w:t xml:space="preserve">and appreciate </w:t>
      </w:r>
      <w:r w:rsidR="002A4748" w:rsidRPr="7B1BD1B3">
        <w:t>that students will collaborate on the work in this course</w:t>
      </w:r>
      <w:r w:rsidR="00B97030" w:rsidRPr="7B1BD1B3">
        <w:t xml:space="preserve">. However, there is a fine line between </w:t>
      </w:r>
      <w:r w:rsidR="00B97030" w:rsidRPr="7B1BD1B3">
        <w:rPr>
          <w:b/>
          <w:bCs/>
        </w:rPr>
        <w:t>collaboration</w:t>
      </w:r>
      <w:r w:rsidR="00B97030" w:rsidRPr="7B1BD1B3">
        <w:t xml:space="preserve"> and </w:t>
      </w:r>
      <w:proofErr w:type="gramStart"/>
      <w:r w:rsidR="00B97030" w:rsidRPr="7B1BD1B3">
        <w:rPr>
          <w:b/>
          <w:bCs/>
        </w:rPr>
        <w:t>collusion</w:t>
      </w:r>
      <w:proofErr w:type="gramEnd"/>
      <w:r w:rsidR="00B97030" w:rsidRPr="7B1BD1B3">
        <w:t xml:space="preserve"> and students are expected to understand the difference.</w:t>
      </w:r>
      <w:r w:rsidR="00DA3B61" w:rsidRPr="7B1BD1B3">
        <w:t xml:space="preserve"> </w:t>
      </w:r>
      <w:r w:rsidR="00DA3B61" w:rsidRPr="7B1BD1B3">
        <w:rPr>
          <w:i/>
          <w:iCs/>
        </w:rPr>
        <w:t xml:space="preserve">Contact the instructor if there </w:t>
      </w:r>
      <w:r w:rsidR="537EFC6B" w:rsidRPr="7B1BD1B3">
        <w:rPr>
          <w:i/>
          <w:iCs/>
        </w:rPr>
        <w:t>are</w:t>
      </w:r>
      <w:r w:rsidR="00DA3B61" w:rsidRPr="7B1BD1B3">
        <w:rPr>
          <w:i/>
          <w:iCs/>
        </w:rPr>
        <w:t xml:space="preserve"> ever any </w:t>
      </w:r>
      <w:r w:rsidR="6D6A44E6" w:rsidRPr="7B1BD1B3">
        <w:rPr>
          <w:i/>
          <w:iCs/>
        </w:rPr>
        <w:t>questions</w:t>
      </w:r>
      <w:r w:rsidR="00DA3B61" w:rsidRPr="7B1BD1B3">
        <w:rPr>
          <w:i/>
          <w:iCs/>
        </w:rPr>
        <w:t xml:space="preserve"> about </w:t>
      </w:r>
      <w:r w:rsidR="002319A1" w:rsidRPr="7B1BD1B3">
        <w:rPr>
          <w:i/>
          <w:iCs/>
        </w:rPr>
        <w:t xml:space="preserve">these </w:t>
      </w:r>
      <w:r w:rsidR="003C5E02" w:rsidRPr="7B1BD1B3">
        <w:rPr>
          <w:i/>
          <w:iCs/>
        </w:rPr>
        <w:t>policies</w:t>
      </w:r>
      <w:r w:rsidR="002319A1" w:rsidRPr="7B1BD1B3">
        <w:rPr>
          <w:i/>
          <w:iCs/>
        </w:rPr>
        <w:t>.</w:t>
      </w:r>
      <w:r w:rsidR="003C5E02" w:rsidRPr="7B1BD1B3">
        <w:rPr>
          <w:i/>
          <w:iCs/>
        </w:rPr>
        <w:t xml:space="preserve"> Err on the side of individual work whenever there is a question.</w:t>
      </w:r>
    </w:p>
    <w:p w14:paraId="468CCE36" w14:textId="27BBA2C0" w:rsidR="00B97030" w:rsidRPr="00CE3027" w:rsidRDefault="002319A1" w:rsidP="00F226BD">
      <w:pPr>
        <w:pStyle w:val="Heading2"/>
      </w:pPr>
      <w:bookmarkStart w:id="24" w:name="_Toc534593495"/>
      <w:r>
        <w:t xml:space="preserve">Policies related to Individual </w:t>
      </w:r>
      <w:r w:rsidR="005615A8">
        <w:t>Assignments</w:t>
      </w:r>
      <w:bookmarkEnd w:id="24"/>
    </w:p>
    <w:p w14:paraId="22CFCB21" w14:textId="77777777" w:rsidR="00CB06C2" w:rsidRPr="00AA1380" w:rsidRDefault="00CB06C2" w:rsidP="00AA3608">
      <w:pPr>
        <w:rPr>
          <w:b/>
          <w:bCs/>
        </w:rPr>
      </w:pPr>
      <w:r w:rsidRPr="00AA1380">
        <w:rPr>
          <w:b/>
          <w:bCs/>
        </w:rPr>
        <w:t>Students MAY:</w:t>
      </w:r>
    </w:p>
    <w:p w14:paraId="18B07ED7" w14:textId="1C42F5A8" w:rsidR="00CB06C2" w:rsidRPr="00DF154D" w:rsidRDefault="00CB06C2" w:rsidP="00AA3608">
      <w:pPr>
        <w:pStyle w:val="ListParagraph"/>
        <w:numPr>
          <w:ilvl w:val="0"/>
          <w:numId w:val="38"/>
        </w:numPr>
      </w:pPr>
      <w:r w:rsidRPr="00DF154D">
        <w:t xml:space="preserve">Collaborate, converse, and exchange ideas related to the functional requirements and </w:t>
      </w:r>
      <w:r w:rsidR="0034392C">
        <w:t>work product</w:t>
      </w:r>
      <w:r w:rsidRPr="00DF154D">
        <w:t xml:space="preserve"> for </w:t>
      </w:r>
      <w:r w:rsidR="003952AC" w:rsidRPr="00DF154D">
        <w:t>an individual project</w:t>
      </w:r>
    </w:p>
    <w:p w14:paraId="45FECD61" w14:textId="6093E35D" w:rsidR="003952AC" w:rsidRPr="00DF154D" w:rsidRDefault="003952AC" w:rsidP="00AA3608">
      <w:pPr>
        <w:pStyle w:val="ListParagraph"/>
        <w:numPr>
          <w:ilvl w:val="0"/>
          <w:numId w:val="38"/>
        </w:numPr>
      </w:pPr>
      <w:r w:rsidRPr="00DF154D">
        <w:t>Assist in debugging another student’s code</w:t>
      </w:r>
      <w:r w:rsidR="0034392C">
        <w:t>/work product</w:t>
      </w:r>
      <w:r w:rsidRPr="00DF154D">
        <w:t xml:space="preserve"> if asked</w:t>
      </w:r>
    </w:p>
    <w:p w14:paraId="5B19E2D2" w14:textId="43D351B3" w:rsidR="00B2362F" w:rsidRPr="00DF154D" w:rsidRDefault="00B2362F" w:rsidP="00AA3608">
      <w:pPr>
        <w:pStyle w:val="ListParagraph"/>
        <w:numPr>
          <w:ilvl w:val="0"/>
          <w:numId w:val="38"/>
        </w:numPr>
      </w:pPr>
      <w:r w:rsidRPr="7B1BD1B3">
        <w:lastRenderedPageBreak/>
        <w:t>Search online for answers to specific questions about programming issues</w:t>
      </w:r>
      <w:r w:rsidR="00A92B6C" w:rsidRPr="7B1BD1B3">
        <w:t xml:space="preserve">, errors, or techniques and use responses as </w:t>
      </w:r>
      <w:r w:rsidR="00A92B6C" w:rsidRPr="7B1BD1B3">
        <w:rPr>
          <w:i/>
          <w:iCs/>
        </w:rPr>
        <w:t>guidance</w:t>
      </w:r>
      <w:r w:rsidR="00A92B6C" w:rsidRPr="7B1BD1B3">
        <w:t xml:space="preserve"> to </w:t>
      </w:r>
      <w:r w:rsidR="7DE4A355" w:rsidRPr="7B1BD1B3">
        <w:t>find</w:t>
      </w:r>
      <w:r w:rsidR="00A92B6C" w:rsidRPr="7B1BD1B3">
        <w:t xml:space="preserve"> the solution to the </w:t>
      </w:r>
      <w:r w:rsidR="00037A0F" w:rsidRPr="7B1BD1B3">
        <w:t>issue at hand</w:t>
      </w:r>
    </w:p>
    <w:p w14:paraId="0B1F714D" w14:textId="77777777" w:rsidR="003952AC" w:rsidRPr="00AA1380" w:rsidRDefault="003952AC" w:rsidP="00AA3608">
      <w:pPr>
        <w:rPr>
          <w:b/>
          <w:bCs/>
        </w:rPr>
      </w:pPr>
      <w:r w:rsidRPr="00AA1380">
        <w:rPr>
          <w:b/>
          <w:bCs/>
        </w:rPr>
        <w:t>Students MUST:</w:t>
      </w:r>
    </w:p>
    <w:p w14:paraId="504A56BC" w14:textId="62410FAF" w:rsidR="003952AC" w:rsidRPr="00DF154D" w:rsidRDefault="003952AC" w:rsidP="00AA3608">
      <w:pPr>
        <w:pStyle w:val="ListParagraph"/>
        <w:numPr>
          <w:ilvl w:val="0"/>
          <w:numId w:val="37"/>
        </w:numPr>
      </w:pPr>
      <w:r w:rsidRPr="00DF154D">
        <w:t xml:space="preserve">Store their </w:t>
      </w:r>
      <w:r w:rsidR="0089168E">
        <w:t>work product</w:t>
      </w:r>
      <w:r w:rsidRPr="00DF154D">
        <w:t xml:space="preserve"> in a private</w:t>
      </w:r>
      <w:r w:rsidR="0089168E">
        <w:t>, unshared</w:t>
      </w:r>
      <w:r w:rsidRPr="00DF154D">
        <w:t xml:space="preserve"> </w:t>
      </w:r>
      <w:r w:rsidR="0089168E">
        <w:t>storage location</w:t>
      </w:r>
      <w:r w:rsidRPr="00DF154D">
        <w:t xml:space="preserve"> that is not accessible to any other users</w:t>
      </w:r>
    </w:p>
    <w:p w14:paraId="4EEE5A3D" w14:textId="60536CDE" w:rsidR="00A92B6C" w:rsidRPr="00DF154D" w:rsidRDefault="00A92B6C" w:rsidP="00AA3608">
      <w:pPr>
        <w:pStyle w:val="ListParagraph"/>
        <w:numPr>
          <w:ilvl w:val="0"/>
          <w:numId w:val="37"/>
        </w:numPr>
      </w:pPr>
      <w:r w:rsidRPr="00DF154D">
        <w:t xml:space="preserve">Protect their </w:t>
      </w:r>
      <w:r w:rsidR="0089168E">
        <w:t>work product</w:t>
      </w:r>
      <w:r w:rsidRPr="00DF154D">
        <w:t xml:space="preserve"> from dissemination at all costs</w:t>
      </w:r>
    </w:p>
    <w:p w14:paraId="2908BE3D" w14:textId="75E0ED3B" w:rsidR="00A92B6C" w:rsidRPr="00DF154D" w:rsidRDefault="00AD515C" w:rsidP="00AA3608">
      <w:pPr>
        <w:pStyle w:val="ListParagraph"/>
        <w:numPr>
          <w:ilvl w:val="0"/>
          <w:numId w:val="37"/>
        </w:numPr>
      </w:pPr>
      <w:r>
        <w:t>(</w:t>
      </w:r>
      <w:r w:rsidR="0089168E">
        <w:t>For programming projects</w:t>
      </w:r>
      <w:r>
        <w:t xml:space="preserve">) </w:t>
      </w:r>
      <w:r w:rsidR="00A92B6C" w:rsidRPr="7B1BD1B3">
        <w:t xml:space="preserve">Use comments throughout their code that </w:t>
      </w:r>
      <w:r w:rsidR="17D03D1D" w:rsidRPr="7B1BD1B3">
        <w:t>provide</w:t>
      </w:r>
      <w:r w:rsidR="00A92B6C" w:rsidRPr="7B1BD1B3">
        <w:t xml:space="preserve"> links to original sources where </w:t>
      </w:r>
      <w:r w:rsidR="004C7B76" w:rsidRPr="7B1BD1B3">
        <w:t>solutions/techniques were obtained (this is an excellent practice for all developers)</w:t>
      </w:r>
    </w:p>
    <w:p w14:paraId="4F76E919" w14:textId="77777777" w:rsidR="003952AC" w:rsidRPr="00AA1380" w:rsidRDefault="0048755C" w:rsidP="00AA3608">
      <w:pPr>
        <w:rPr>
          <w:b/>
          <w:bCs/>
        </w:rPr>
      </w:pPr>
      <w:r w:rsidRPr="00AA1380">
        <w:rPr>
          <w:b/>
          <w:bCs/>
        </w:rPr>
        <w:t>Students MAY NOT:</w:t>
      </w:r>
    </w:p>
    <w:p w14:paraId="1FD9541A" w14:textId="6C35F01F" w:rsidR="00B2362F" w:rsidRPr="00DF154D" w:rsidRDefault="00B2362F" w:rsidP="00AA3608">
      <w:pPr>
        <w:pStyle w:val="ListParagraph"/>
        <w:numPr>
          <w:ilvl w:val="0"/>
          <w:numId w:val="36"/>
        </w:numPr>
      </w:pPr>
      <w:r w:rsidRPr="00DF154D">
        <w:t xml:space="preserve">Ask for a complete solution to a </w:t>
      </w:r>
      <w:r w:rsidR="00C93F08" w:rsidRPr="00DF154D">
        <w:t>project from any human or AI-based resource</w:t>
      </w:r>
    </w:p>
    <w:p w14:paraId="6F7C3220" w14:textId="6C49D264" w:rsidR="00DF2925" w:rsidRPr="00DF154D" w:rsidRDefault="00DF2925" w:rsidP="00AA3608">
      <w:pPr>
        <w:pStyle w:val="ListParagraph"/>
        <w:numPr>
          <w:ilvl w:val="0"/>
          <w:numId w:val="36"/>
        </w:numPr>
      </w:pPr>
      <w:r w:rsidRPr="00DF154D">
        <w:t xml:space="preserve">Copy/paste </w:t>
      </w:r>
      <w:r w:rsidR="00265242" w:rsidRPr="00DF154D">
        <w:t>a solution</w:t>
      </w:r>
      <w:r w:rsidR="00E12FC8" w:rsidRPr="00DF154D">
        <w:t xml:space="preserve"> (or any major portion thereof)</w:t>
      </w:r>
      <w:r w:rsidR="00265242" w:rsidRPr="00DF154D">
        <w:t xml:space="preserve"> not derived by themselves into their project</w:t>
      </w:r>
    </w:p>
    <w:p w14:paraId="0A9BD6D0" w14:textId="27F00CD0" w:rsidR="0048755C" w:rsidRPr="00DF154D" w:rsidRDefault="007D552F" w:rsidP="00AA3608">
      <w:pPr>
        <w:pStyle w:val="ListParagraph"/>
        <w:numPr>
          <w:ilvl w:val="0"/>
          <w:numId w:val="36"/>
        </w:numPr>
      </w:pPr>
      <w:r w:rsidRPr="00DF154D">
        <w:t>Email or distribute their original source code</w:t>
      </w:r>
      <w:r w:rsidR="00AD515C">
        <w:t>/work product</w:t>
      </w:r>
      <w:r w:rsidRPr="00DF154D">
        <w:t xml:space="preserve"> (or any portion thereof) directly to another student</w:t>
      </w:r>
      <w:r w:rsidR="00E12FC8" w:rsidRPr="00DF154D">
        <w:t xml:space="preserve"> or group of students</w:t>
      </w:r>
    </w:p>
    <w:p w14:paraId="178C8D4E" w14:textId="6564CB08" w:rsidR="007D552F" w:rsidRPr="00DF154D" w:rsidRDefault="007D552F" w:rsidP="00AA3608">
      <w:pPr>
        <w:pStyle w:val="ListParagraph"/>
        <w:numPr>
          <w:ilvl w:val="0"/>
          <w:numId w:val="36"/>
        </w:numPr>
      </w:pPr>
      <w:r w:rsidRPr="00DF154D">
        <w:t xml:space="preserve">Add additional students as collaborators on their </w:t>
      </w:r>
      <w:r w:rsidR="00AD515C">
        <w:t xml:space="preserve">cloud storage or </w:t>
      </w:r>
      <w:r w:rsidRPr="00DF154D">
        <w:t>GitHub repositories (not applicable for group projects)</w:t>
      </w:r>
    </w:p>
    <w:p w14:paraId="0615B578" w14:textId="2042667C" w:rsidR="008608AB" w:rsidRPr="00CE3027" w:rsidRDefault="00CD2280" w:rsidP="00AA3608">
      <w:pPr>
        <w:pStyle w:val="ListParagraph"/>
        <w:numPr>
          <w:ilvl w:val="0"/>
          <w:numId w:val="36"/>
        </w:numPr>
      </w:pPr>
      <w:r w:rsidRPr="00DF154D">
        <w:t>Post their code or solutions to any third-party homework or tech support platform (</w:t>
      </w:r>
      <w:r w:rsidR="00D41ED5" w:rsidRPr="00DF154D">
        <w:t xml:space="preserve">Chegg, </w:t>
      </w:r>
      <w:proofErr w:type="spellStart"/>
      <w:r w:rsidR="00D41ED5" w:rsidRPr="00DF154D">
        <w:t>StackOverflow</w:t>
      </w:r>
      <w:proofErr w:type="spellEnd"/>
      <w:r w:rsidR="00D41ED5" w:rsidRPr="00DF154D">
        <w:t>, etc.) whether accessible publicly or by subscription</w:t>
      </w:r>
    </w:p>
    <w:p w14:paraId="09DF5EB1" w14:textId="77777777" w:rsidR="002B7AAA" w:rsidRPr="00CE3027" w:rsidRDefault="002B7AAA" w:rsidP="00F226BD">
      <w:pPr>
        <w:pStyle w:val="Heading2"/>
      </w:pPr>
      <w:bookmarkStart w:id="25" w:name="_Toc1565809908"/>
      <w:r>
        <w:t>Policies related to Group Projects</w:t>
      </w:r>
      <w:bookmarkEnd w:id="25"/>
    </w:p>
    <w:p w14:paraId="59405237" w14:textId="77777777" w:rsidR="002B7AAA" w:rsidRPr="001E3B26" w:rsidRDefault="002B7AAA" w:rsidP="00AA3608">
      <w:r w:rsidRPr="001E3B26">
        <w:t xml:space="preserve">Collaboration is expected when a Group Project is assigned. However, students must still </w:t>
      </w:r>
      <w:r w:rsidR="00AD599A" w:rsidRPr="001E3B26">
        <w:t>behave ethically and within the guidelines set forth here.</w:t>
      </w:r>
    </w:p>
    <w:p w14:paraId="139EDE60" w14:textId="77777777" w:rsidR="00AD599A" w:rsidRPr="001E3B26" w:rsidRDefault="00AD599A" w:rsidP="00AA3608"/>
    <w:p w14:paraId="50C5CCE9" w14:textId="77777777" w:rsidR="00AD599A" w:rsidRPr="00AA1380" w:rsidRDefault="00B04F36" w:rsidP="00AA3608">
      <w:pPr>
        <w:rPr>
          <w:b/>
          <w:bCs/>
        </w:rPr>
      </w:pPr>
      <w:r w:rsidRPr="00AA1380">
        <w:rPr>
          <w:b/>
          <w:bCs/>
        </w:rPr>
        <w:t>Group Members</w:t>
      </w:r>
      <w:r w:rsidR="00AD599A" w:rsidRPr="00AA1380">
        <w:rPr>
          <w:b/>
          <w:bCs/>
        </w:rPr>
        <w:t xml:space="preserve"> </w:t>
      </w:r>
      <w:r w:rsidR="005A1CBE" w:rsidRPr="00AA1380">
        <w:rPr>
          <w:b/>
          <w:bCs/>
        </w:rPr>
        <w:t>MAY</w:t>
      </w:r>
      <w:r w:rsidR="00AD599A" w:rsidRPr="00AA1380">
        <w:rPr>
          <w:b/>
          <w:bCs/>
        </w:rPr>
        <w:t>:</w:t>
      </w:r>
    </w:p>
    <w:p w14:paraId="4F52DDC9" w14:textId="172F8796" w:rsidR="00AD599A" w:rsidRPr="00E22092" w:rsidRDefault="006C0AFA" w:rsidP="00AA3608">
      <w:pPr>
        <w:pStyle w:val="ListParagraph"/>
        <w:numPr>
          <w:ilvl w:val="0"/>
          <w:numId w:val="34"/>
        </w:numPr>
      </w:pPr>
      <w:r w:rsidRPr="7B1BD1B3">
        <w:t>Work in a shared</w:t>
      </w:r>
      <w:r w:rsidR="00142182">
        <w:t xml:space="preserve"> cloud storage location or</w:t>
      </w:r>
      <w:r w:rsidRPr="7B1BD1B3">
        <w:t xml:space="preserve"> GitHub repository, with each student providing commit messages that explicitly describe the</w:t>
      </w:r>
      <w:r w:rsidR="005A1CBE" w:rsidRPr="7B1BD1B3">
        <w:t xml:space="preserve"> work </w:t>
      </w:r>
      <w:r w:rsidR="645A10BD" w:rsidRPr="7B1BD1B3">
        <w:t>they performed</w:t>
      </w:r>
    </w:p>
    <w:p w14:paraId="39134B60" w14:textId="2344CB49" w:rsidR="005A1CBE" w:rsidRPr="00E22092" w:rsidRDefault="5E0F467E" w:rsidP="00AA3608">
      <w:pPr>
        <w:pStyle w:val="ListParagraph"/>
        <w:numPr>
          <w:ilvl w:val="0"/>
          <w:numId w:val="34"/>
        </w:numPr>
      </w:pPr>
      <w:r w:rsidRPr="7B1BD1B3">
        <w:t>Share, debug, and refactor each other’s code</w:t>
      </w:r>
      <w:r w:rsidR="00142182">
        <w:t>/work product</w:t>
      </w:r>
      <w:r w:rsidRPr="7B1BD1B3">
        <w:t xml:space="preserve"> (with the group member</w:t>
      </w:r>
      <w:r w:rsidR="00A8117C">
        <w:t>’s</w:t>
      </w:r>
      <w:r w:rsidRPr="7B1BD1B3">
        <w:t xml:space="preserve"> permission) as needed throughout the project</w:t>
      </w:r>
    </w:p>
    <w:p w14:paraId="343F762C" w14:textId="77777777" w:rsidR="00CA1E98" w:rsidRPr="00AA1380" w:rsidRDefault="00B04F36" w:rsidP="00AA3608">
      <w:pPr>
        <w:rPr>
          <w:b/>
          <w:bCs/>
        </w:rPr>
      </w:pPr>
      <w:r w:rsidRPr="00AA1380">
        <w:rPr>
          <w:b/>
          <w:bCs/>
        </w:rPr>
        <w:t>Group Members</w:t>
      </w:r>
      <w:r w:rsidR="00CA1E98" w:rsidRPr="00AA1380">
        <w:rPr>
          <w:b/>
          <w:bCs/>
        </w:rPr>
        <w:t xml:space="preserve"> MUST:</w:t>
      </w:r>
    </w:p>
    <w:p w14:paraId="01A536BA" w14:textId="77777777" w:rsidR="00CA1E98" w:rsidRPr="00E22092" w:rsidRDefault="00B279EA" w:rsidP="00AA3608">
      <w:pPr>
        <w:pStyle w:val="ListParagraph"/>
        <w:numPr>
          <w:ilvl w:val="0"/>
          <w:numId w:val="33"/>
        </w:numPr>
      </w:pPr>
      <w:r w:rsidRPr="00E22092">
        <w:t>Ensure the final work product of the project represents relatively equal effort by all group members.</w:t>
      </w:r>
      <w:r w:rsidR="003E000A" w:rsidRPr="00E22092">
        <w:t xml:space="preserve"> (Group members may perform different functions but should each </w:t>
      </w:r>
      <w:r w:rsidR="006C0B04" w:rsidRPr="00E22092">
        <w:t>invest similar effort.)</w:t>
      </w:r>
    </w:p>
    <w:p w14:paraId="3A312EA6" w14:textId="479AA1E7" w:rsidR="006C0B04" w:rsidRPr="00E22092" w:rsidRDefault="006C0B04" w:rsidP="00AA3608">
      <w:pPr>
        <w:pStyle w:val="ListParagraph"/>
        <w:numPr>
          <w:ilvl w:val="0"/>
          <w:numId w:val="33"/>
        </w:numPr>
      </w:pPr>
      <w:r w:rsidRPr="00E22092">
        <w:t>Protect their work product (code, documentation, and other materials) so that it is only accessible to group members and authorized individuals (e.g., the instructor and teaching assistant)</w:t>
      </w:r>
    </w:p>
    <w:p w14:paraId="0BD76F2D" w14:textId="77777777" w:rsidR="006C0B04" w:rsidRPr="00AA1380" w:rsidRDefault="00B04F36" w:rsidP="00AA3608">
      <w:pPr>
        <w:rPr>
          <w:b/>
          <w:bCs/>
        </w:rPr>
      </w:pPr>
      <w:r w:rsidRPr="00AA1380">
        <w:rPr>
          <w:b/>
          <w:bCs/>
        </w:rPr>
        <w:t>Group Members</w:t>
      </w:r>
      <w:r w:rsidR="006C0B04" w:rsidRPr="00AA1380">
        <w:rPr>
          <w:b/>
          <w:bCs/>
        </w:rPr>
        <w:t xml:space="preserve"> MAY NOT: </w:t>
      </w:r>
    </w:p>
    <w:p w14:paraId="62D0BA42" w14:textId="1241FA3B" w:rsidR="006C0B04" w:rsidRPr="00E22092" w:rsidRDefault="006C0B04" w:rsidP="00AA3608">
      <w:pPr>
        <w:pStyle w:val="ListParagraph"/>
        <w:numPr>
          <w:ilvl w:val="0"/>
          <w:numId w:val="35"/>
        </w:numPr>
      </w:pPr>
      <w:r w:rsidRPr="00E22092">
        <w:t>Ask for a complete solution to a project from any human or AI-based resource</w:t>
      </w:r>
    </w:p>
    <w:p w14:paraId="7C86568E" w14:textId="08295EB6" w:rsidR="006C0B04" w:rsidRPr="00E22092" w:rsidRDefault="006C0B04" w:rsidP="00AA3608">
      <w:pPr>
        <w:pStyle w:val="ListParagraph"/>
        <w:numPr>
          <w:ilvl w:val="0"/>
          <w:numId w:val="35"/>
        </w:numPr>
      </w:pPr>
      <w:r w:rsidRPr="00E22092">
        <w:t>Copy/paste a solution (or any major portion thereof) not derived by themselves into their project</w:t>
      </w:r>
    </w:p>
    <w:p w14:paraId="48B38AF5" w14:textId="36232537" w:rsidR="006C0B04" w:rsidRPr="00E22092" w:rsidRDefault="006C0B04" w:rsidP="00AA3608">
      <w:pPr>
        <w:pStyle w:val="ListParagraph"/>
        <w:numPr>
          <w:ilvl w:val="0"/>
          <w:numId w:val="35"/>
        </w:numPr>
      </w:pPr>
      <w:r w:rsidRPr="00E22092">
        <w:t>Email or distribute their original source code (or any portion thereof) directly to another student or group of students</w:t>
      </w:r>
      <w:r w:rsidR="009A356E" w:rsidRPr="00E22092">
        <w:t xml:space="preserve"> not in their assigned group</w:t>
      </w:r>
    </w:p>
    <w:p w14:paraId="2AE6BF22" w14:textId="7D577230" w:rsidR="006C0B04" w:rsidRPr="00E22092" w:rsidRDefault="006C0B04" w:rsidP="00AA3608">
      <w:pPr>
        <w:pStyle w:val="ListParagraph"/>
        <w:numPr>
          <w:ilvl w:val="0"/>
          <w:numId w:val="35"/>
        </w:numPr>
      </w:pPr>
      <w:r w:rsidRPr="00E22092">
        <w:t xml:space="preserve">Add additional students </w:t>
      </w:r>
      <w:r w:rsidR="009A356E" w:rsidRPr="00E22092">
        <w:t xml:space="preserve">outside the group </w:t>
      </w:r>
      <w:r w:rsidRPr="00E22092">
        <w:t>as collaborators on their GitHub repositories</w:t>
      </w:r>
    </w:p>
    <w:p w14:paraId="713F44EE" w14:textId="1EC49905" w:rsidR="006C0B04" w:rsidRPr="00E22092" w:rsidRDefault="006C0B04" w:rsidP="00AA3608">
      <w:pPr>
        <w:pStyle w:val="ListParagraph"/>
        <w:numPr>
          <w:ilvl w:val="0"/>
          <w:numId w:val="35"/>
        </w:numPr>
      </w:pPr>
      <w:r w:rsidRPr="00E22092">
        <w:lastRenderedPageBreak/>
        <w:t xml:space="preserve">Post their code or solutions to any third-party homework or tech support platform (Chegg, </w:t>
      </w:r>
      <w:proofErr w:type="spellStart"/>
      <w:r w:rsidRPr="00E22092">
        <w:t>StackOverflow</w:t>
      </w:r>
      <w:proofErr w:type="spellEnd"/>
      <w:r w:rsidRPr="00E22092">
        <w:t>, etc.) whether accessible publicly or by subscription</w:t>
      </w:r>
    </w:p>
    <w:p w14:paraId="2344468A" w14:textId="77777777" w:rsidR="002B7AAA" w:rsidRPr="001E3B26" w:rsidRDefault="002B7AAA" w:rsidP="00AA3608"/>
    <w:p w14:paraId="0D52DB27" w14:textId="77777777" w:rsidR="008608AB" w:rsidRPr="001E3B26" w:rsidRDefault="008608AB" w:rsidP="00AA3608">
      <w:r w:rsidRPr="001E3B26">
        <w:t xml:space="preserve">This course and the above policies are based first and foremost on </w:t>
      </w:r>
      <w:r w:rsidRPr="00596370">
        <w:rPr>
          <w:b/>
          <w:bCs/>
        </w:rPr>
        <w:t>trust</w:t>
      </w:r>
      <w:r w:rsidRPr="001E3B26">
        <w:t xml:space="preserve">. I </w:t>
      </w:r>
      <w:r w:rsidRPr="00596370">
        <w:rPr>
          <w:b/>
          <w:bCs/>
        </w:rPr>
        <w:t>trust</w:t>
      </w:r>
      <w:r w:rsidRPr="001E3B26">
        <w:t xml:space="preserve"> that each student will perform the</w:t>
      </w:r>
      <w:r w:rsidR="001D6EC7" w:rsidRPr="001E3B26">
        <w:t>ir work in this course in an ethical manner.</w:t>
      </w:r>
    </w:p>
    <w:p w14:paraId="3EAE116E" w14:textId="77777777" w:rsidR="001D6EC7" w:rsidRPr="001E3B26" w:rsidRDefault="001D6EC7" w:rsidP="00AA3608"/>
    <w:p w14:paraId="36DF6D85" w14:textId="77777777" w:rsidR="00F40DE0" w:rsidRDefault="001D6EC7" w:rsidP="00AA3608">
      <w:pPr>
        <w:rPr>
          <w:i/>
          <w:iCs/>
        </w:rPr>
      </w:pPr>
      <w:r w:rsidRPr="001E3B26">
        <w:t xml:space="preserve">Students should understand that plagiarism </w:t>
      </w:r>
      <w:r w:rsidR="000F71AE" w:rsidRPr="001E3B26">
        <w:t xml:space="preserve">applies to BOTH the individual who shared their original work AND the individual who presented someone else’s work as their own. </w:t>
      </w:r>
      <w:r w:rsidR="000F71AE" w:rsidRPr="00596370">
        <w:rPr>
          <w:i/>
          <w:iCs/>
        </w:rPr>
        <w:t xml:space="preserve">Students violating the university’s academic misconduct guidelines (and my </w:t>
      </w:r>
      <w:r w:rsidR="000F71AE" w:rsidRPr="00596370">
        <w:rPr>
          <w:b/>
          <w:bCs/>
          <w:i/>
          <w:iCs/>
        </w:rPr>
        <w:t>trust</w:t>
      </w:r>
      <w:r w:rsidR="000F71AE" w:rsidRPr="00596370">
        <w:rPr>
          <w:i/>
          <w:iCs/>
        </w:rPr>
        <w:t xml:space="preserve">) will be </w:t>
      </w:r>
      <w:proofErr w:type="gramStart"/>
      <w:r w:rsidR="00DA3B61" w:rsidRPr="00596370">
        <w:rPr>
          <w:i/>
          <w:iCs/>
        </w:rPr>
        <w:t>penalized to the fullest extent</w:t>
      </w:r>
      <w:proofErr w:type="gramEnd"/>
      <w:r w:rsidR="00DA3B61" w:rsidRPr="00596370">
        <w:rPr>
          <w:i/>
          <w:iCs/>
        </w:rPr>
        <w:t xml:space="preserve"> of the university’s policies.</w:t>
      </w:r>
      <w:bookmarkStart w:id="26" w:name="_heading=h.lnxbz9" w:colFirst="0" w:colLast="0"/>
      <w:bookmarkStart w:id="27" w:name="_heading=h.3rdcrjn" w:colFirst="0" w:colLast="0"/>
      <w:bookmarkStart w:id="28" w:name="_heading=h.26in1rg" w:colFirst="0" w:colLast="0"/>
      <w:bookmarkEnd w:id="26"/>
      <w:bookmarkEnd w:id="27"/>
      <w:bookmarkEnd w:id="28"/>
    </w:p>
    <w:p w14:paraId="347968E0" w14:textId="77777777" w:rsidR="00BB0EA5" w:rsidRPr="00C443A9" w:rsidRDefault="00BB0EA5" w:rsidP="00BB0EA5">
      <w:pPr>
        <w:pStyle w:val="Heading1"/>
      </w:pPr>
      <w:bookmarkStart w:id="29" w:name="_Toc961371649"/>
      <w:r>
        <w:t>Course Policies</w:t>
      </w:r>
      <w:bookmarkEnd w:id="29"/>
    </w:p>
    <w:p w14:paraId="30B91FE2" w14:textId="77777777" w:rsidR="00334067" w:rsidRPr="0066052E" w:rsidRDefault="00334067" w:rsidP="00BB0EA5">
      <w:pPr>
        <w:pStyle w:val="Heading2"/>
      </w:pPr>
      <w:bookmarkStart w:id="30" w:name="_heading=h.3dy6vkm"/>
      <w:bookmarkStart w:id="31" w:name="_Ref173228649"/>
      <w:bookmarkStart w:id="32" w:name="_Toc1122097231"/>
      <w:bookmarkEnd w:id="30"/>
      <w:r>
        <w:t>Attendance &amp; Absence Policy</w:t>
      </w:r>
      <w:bookmarkEnd w:id="31"/>
      <w:bookmarkEnd w:id="32"/>
    </w:p>
    <w:p w14:paraId="4908F805" w14:textId="77777777" w:rsidR="00E936A8" w:rsidRPr="004B084E" w:rsidRDefault="00E936A8" w:rsidP="00AA3608">
      <w:r w:rsidRPr="7B1BD1B3">
        <w:t xml:space="preserve">In-person class attendance is </w:t>
      </w:r>
      <w:r w:rsidRPr="7B1BD1B3">
        <w:rPr>
          <w:i/>
          <w:iCs/>
        </w:rPr>
        <w:t>required</w:t>
      </w:r>
      <w:r w:rsidRPr="7B1BD1B3">
        <w:t xml:space="preserve">. Please inform the instructor </w:t>
      </w:r>
      <w:r w:rsidRPr="002E26F2">
        <w:rPr>
          <w:b/>
          <w:bCs/>
        </w:rPr>
        <w:t>prior to class</w:t>
      </w:r>
      <w:r w:rsidRPr="7B1BD1B3">
        <w:t xml:space="preserve"> if you are unable to attend due to a university-excused reason. </w:t>
      </w:r>
      <w:r w:rsidRPr="7B1BD1B3">
        <w:rPr>
          <w:i/>
          <w:iCs/>
        </w:rPr>
        <w:t xml:space="preserve">There will be no </w:t>
      </w:r>
      <w:bookmarkStart w:id="33" w:name="_Int_Mjyhv5nN"/>
      <w:r w:rsidRPr="7B1BD1B3">
        <w:rPr>
          <w:i/>
          <w:iCs/>
        </w:rPr>
        <w:t>makeups</w:t>
      </w:r>
      <w:bookmarkEnd w:id="33"/>
      <w:r w:rsidRPr="7B1BD1B3">
        <w:rPr>
          <w:i/>
          <w:iCs/>
        </w:rPr>
        <w:t xml:space="preserve"> or excused absences from in-class activities unless you report your absence </w:t>
      </w:r>
      <w:r w:rsidRPr="005C01E8">
        <w:rPr>
          <w:b/>
          <w:bCs/>
          <w:i/>
          <w:iCs/>
        </w:rPr>
        <w:t>prior</w:t>
      </w:r>
      <w:r w:rsidRPr="7B1BD1B3">
        <w:rPr>
          <w:i/>
          <w:iCs/>
        </w:rPr>
        <w:t xml:space="preserve"> to the start of class.</w:t>
      </w:r>
    </w:p>
    <w:p w14:paraId="781FA643" w14:textId="77777777" w:rsidR="00E936A8" w:rsidRPr="004B084E" w:rsidRDefault="00E936A8" w:rsidP="00AA3608"/>
    <w:p w14:paraId="713A5F5C" w14:textId="77777777" w:rsidR="00E936A8" w:rsidRDefault="00E936A8" w:rsidP="00AA3608">
      <w:r w:rsidRPr="7B1BD1B3">
        <w:t xml:space="preserve">Lectures will not be recorded as a </w:t>
      </w:r>
      <w:r w:rsidR="58D783B4" w:rsidRPr="7B1BD1B3">
        <w:t>rule but</w:t>
      </w:r>
      <w:r w:rsidRPr="7B1BD1B3">
        <w:t xml:space="preserve"> may be recorded at the instructor’s discretion.</w:t>
      </w:r>
    </w:p>
    <w:p w14:paraId="67693266" w14:textId="77777777" w:rsidR="00E936A8" w:rsidRPr="004B084E" w:rsidRDefault="00E936A8" w:rsidP="00BB0EA5">
      <w:pPr>
        <w:pStyle w:val="Heading2"/>
      </w:pPr>
      <w:bookmarkStart w:id="34" w:name="_Toc1777462217"/>
      <w:r>
        <w:t>Late Policy</w:t>
      </w:r>
      <w:bookmarkEnd w:id="34"/>
    </w:p>
    <w:p w14:paraId="49BF5523" w14:textId="60AA917E" w:rsidR="00335EE2" w:rsidRDefault="00E936A8" w:rsidP="00AA3608">
      <w:r w:rsidRPr="004B084E">
        <w:t xml:space="preserve">Late submissions will not be accepted unless you have discussed the issue with the instructor prior to the due date. </w:t>
      </w:r>
      <w:r w:rsidR="002C3D9F">
        <w:t>You may or may not receive approval for a late submission, depending on the circumstances.</w:t>
      </w:r>
    </w:p>
    <w:p w14:paraId="4C31F0A3" w14:textId="77777777" w:rsidR="0066052E" w:rsidRPr="0066052E" w:rsidRDefault="0066052E" w:rsidP="00BB0EA5">
      <w:pPr>
        <w:pStyle w:val="Heading2"/>
      </w:pPr>
      <w:bookmarkStart w:id="35" w:name="_Toc344110996"/>
      <w:r>
        <w:t>Additional Policies</w:t>
      </w:r>
      <w:bookmarkEnd w:id="35"/>
    </w:p>
    <w:p w14:paraId="32E97DA6" w14:textId="77777777" w:rsidR="00A828DB" w:rsidRPr="00A828DB" w:rsidRDefault="00335EE2" w:rsidP="00AA3608">
      <w:r>
        <w:t xml:space="preserve">Information about the following policies can be found in Brightspace: </w:t>
      </w:r>
      <w:r w:rsidR="00607D03" w:rsidRPr="00335EE2">
        <w:t xml:space="preserve">Mental Health/Wellness, Accessibility, Attendance and Grief Absence Policy for Students, Office of the Dean of Students: Class Absences, Purdue Honor Pledge video, Purdue’s Guide for Academic Integrity, Nondiscrimination Policy Statement, Violent Behavior Policy, </w:t>
      </w:r>
      <w:r w:rsidR="00607D03" w:rsidRPr="00DA38E5">
        <w:t>and</w:t>
      </w:r>
      <w:r w:rsidR="00607D03" w:rsidRPr="00335EE2">
        <w:t xml:space="preserve"> Use of Copyrighted Materials. </w:t>
      </w:r>
    </w:p>
    <w:p w14:paraId="42861A61" w14:textId="77777777" w:rsidR="00F40DE0" w:rsidRDefault="00BB0EA5" w:rsidP="00BB0EA5">
      <w:pPr>
        <w:pStyle w:val="Heading1"/>
      </w:pPr>
      <w:bookmarkStart w:id="36" w:name="_Toc1554389802"/>
      <w:r>
        <w:t>Semester Outline</w:t>
      </w:r>
      <w:bookmarkEnd w:id="36"/>
    </w:p>
    <w:p w14:paraId="2DAEC33F" w14:textId="77777777" w:rsidR="009148C0" w:rsidRPr="009148C0" w:rsidRDefault="009148C0" w:rsidP="00AA3608">
      <w:pPr>
        <w:divId w:val="1259941921"/>
      </w:pPr>
      <w:r w:rsidRPr="00014010">
        <w:t xml:space="preserve">The course schedule is subject to change at the instructor’s discretion. Changes will be communicated via Brightspace and </w:t>
      </w:r>
      <w:r w:rsidR="00EF3A68">
        <w:t xml:space="preserve">Microsoft </w:t>
      </w:r>
      <w:r w:rsidRPr="00014010">
        <w:t>Teams.</w:t>
      </w:r>
    </w:p>
    <w:p w14:paraId="248510B8" w14:textId="789A6BE9" w:rsidR="009148C0" w:rsidRPr="009148C0" w:rsidRDefault="009148C0" w:rsidP="00BB0EA5">
      <w:pPr>
        <w:pStyle w:val="Heading2"/>
        <w:divId w:val="1259941921"/>
      </w:pPr>
      <w:bookmarkStart w:id="37" w:name="_Toc1636408382"/>
      <w:r>
        <w:t xml:space="preserve">Unit 01: </w:t>
      </w:r>
      <w:r w:rsidR="00FD428B">
        <w:t xml:space="preserve">Introduction and Conceptual </w:t>
      </w:r>
      <w:r w:rsidR="000B0F26">
        <w:t>Database Design</w:t>
      </w:r>
      <w:bookmarkEnd w:id="37"/>
    </w:p>
    <w:p w14:paraId="385086BA" w14:textId="427F53CA" w:rsidR="004B6EAD" w:rsidRDefault="006D4DEC" w:rsidP="00AA3608">
      <w:pPr>
        <w:divId w:val="1259941921"/>
      </w:pPr>
      <w:r>
        <w:t>M</w:t>
      </w:r>
      <w:r w:rsidR="009148C0" w:rsidRPr="009148C0">
        <w:t xml:space="preserve"> </w:t>
      </w:r>
      <w:r w:rsidR="00B25FB7">
        <w:t>08/</w:t>
      </w:r>
      <w:r>
        <w:t>25</w:t>
      </w:r>
      <w:r w:rsidR="009148C0" w:rsidRPr="009148C0">
        <w:t>: </w:t>
      </w:r>
    </w:p>
    <w:p w14:paraId="4F9874BB" w14:textId="1816A8A5" w:rsidR="009148C0" w:rsidRPr="009148C0" w:rsidRDefault="009148C0" w:rsidP="004B6EAD">
      <w:pPr>
        <w:pStyle w:val="ListParagraph"/>
        <w:numPr>
          <w:ilvl w:val="0"/>
          <w:numId w:val="45"/>
        </w:numPr>
        <w:divId w:val="1259941921"/>
      </w:pPr>
      <w:r w:rsidRPr="009148C0">
        <w:t>Topic: Introduction and Setup</w:t>
      </w:r>
    </w:p>
    <w:p w14:paraId="2537B4CA" w14:textId="3D25BF59" w:rsidR="009148C0" w:rsidRDefault="006D4DEC" w:rsidP="00AA3608">
      <w:pPr>
        <w:divId w:val="1259941921"/>
      </w:pPr>
      <w:r>
        <w:t>W</w:t>
      </w:r>
      <w:r w:rsidR="00B25FB7">
        <w:t xml:space="preserve"> 08/</w:t>
      </w:r>
      <w:r>
        <w:t>27</w:t>
      </w:r>
      <w:r w:rsidR="009148C0" w:rsidRPr="009148C0">
        <w:t>: </w:t>
      </w:r>
    </w:p>
    <w:p w14:paraId="0FD189EA" w14:textId="5F8DC6FB" w:rsidR="00A916A1" w:rsidRDefault="00B25FB7" w:rsidP="00A916A1">
      <w:pPr>
        <w:pStyle w:val="ListParagraph"/>
        <w:numPr>
          <w:ilvl w:val="0"/>
          <w:numId w:val="46"/>
        </w:numPr>
        <w:divId w:val="1259941921"/>
      </w:pPr>
      <w:r>
        <w:t>Topic</w:t>
      </w:r>
      <w:r w:rsidR="004B6EAD">
        <w:t>: Conceptual Data Models</w:t>
      </w:r>
    </w:p>
    <w:p w14:paraId="28550F55" w14:textId="23690AD6" w:rsidR="00985293" w:rsidRPr="006F21BA" w:rsidRDefault="00985293" w:rsidP="00A916A1">
      <w:pPr>
        <w:pStyle w:val="Heading2"/>
        <w:divId w:val="1259941921"/>
      </w:pPr>
      <w:bookmarkStart w:id="38" w:name="_Toc1156632835"/>
      <w:r>
        <w:lastRenderedPageBreak/>
        <w:t xml:space="preserve">Unit 02: </w:t>
      </w:r>
      <w:r w:rsidR="006F21BA">
        <w:t>Moving from Conceptual to Logical Models</w:t>
      </w:r>
      <w:bookmarkEnd w:id="38"/>
    </w:p>
    <w:p w14:paraId="786D805C" w14:textId="0DAC467D" w:rsidR="006F21BA" w:rsidRDefault="006D4DEC" w:rsidP="006F21BA">
      <w:pPr>
        <w:divId w:val="1259941921"/>
      </w:pPr>
      <w:r>
        <w:t>M</w:t>
      </w:r>
      <w:r w:rsidR="006F21BA" w:rsidRPr="009148C0">
        <w:t xml:space="preserve"> </w:t>
      </w:r>
      <w:r w:rsidR="00363AEC">
        <w:t>09</w:t>
      </w:r>
      <w:r w:rsidR="006F21BA">
        <w:t>/</w:t>
      </w:r>
      <w:r w:rsidR="00363AEC">
        <w:t>01</w:t>
      </w:r>
      <w:r w:rsidR="006F21BA" w:rsidRPr="009148C0">
        <w:t>: </w:t>
      </w:r>
    </w:p>
    <w:p w14:paraId="598455B2" w14:textId="1A756925" w:rsidR="00363AEC" w:rsidRDefault="00363AEC" w:rsidP="00363AEC">
      <w:pPr>
        <w:pStyle w:val="ListParagraph"/>
        <w:numPr>
          <w:ilvl w:val="0"/>
          <w:numId w:val="46"/>
        </w:numPr>
        <w:divId w:val="1259941921"/>
      </w:pPr>
      <w:r>
        <w:t>CLASS CANCELED – LABOR DAY</w:t>
      </w:r>
    </w:p>
    <w:p w14:paraId="3257DE79" w14:textId="470CE807" w:rsidR="006F21BA" w:rsidRDefault="00612D44" w:rsidP="006F21BA">
      <w:pPr>
        <w:divId w:val="1259941921"/>
      </w:pPr>
      <w:r>
        <w:t>W</w:t>
      </w:r>
      <w:r w:rsidR="006F21BA">
        <w:t xml:space="preserve"> </w:t>
      </w:r>
      <w:r>
        <w:t>09</w:t>
      </w:r>
      <w:r w:rsidR="006F21BA">
        <w:t>/</w:t>
      </w:r>
      <w:r>
        <w:t>03</w:t>
      </w:r>
      <w:r w:rsidR="006F21BA" w:rsidRPr="009148C0">
        <w:t>: </w:t>
      </w:r>
    </w:p>
    <w:p w14:paraId="23CC978F" w14:textId="23511EF6" w:rsidR="00363AEC" w:rsidRDefault="00363AEC" w:rsidP="006F21BA">
      <w:pPr>
        <w:pStyle w:val="ListParagraph"/>
        <w:numPr>
          <w:ilvl w:val="0"/>
          <w:numId w:val="45"/>
        </w:numPr>
        <w:divId w:val="1259941921"/>
      </w:pPr>
      <w:r w:rsidRPr="009148C0">
        <w:t xml:space="preserve">Topic: </w:t>
      </w:r>
      <w:r>
        <w:t>Entities and Attributes</w:t>
      </w:r>
    </w:p>
    <w:p w14:paraId="6FFEA5FD" w14:textId="5FA16EE8" w:rsidR="006F21BA" w:rsidRDefault="006F21BA" w:rsidP="006F21BA">
      <w:pPr>
        <w:pStyle w:val="ListParagraph"/>
        <w:numPr>
          <w:ilvl w:val="0"/>
          <w:numId w:val="46"/>
        </w:numPr>
        <w:divId w:val="1259941921"/>
      </w:pPr>
      <w:r>
        <w:t xml:space="preserve">Topic: </w:t>
      </w:r>
      <w:r w:rsidR="00091FC8">
        <w:t>Entity Relationship Diagrams</w:t>
      </w:r>
    </w:p>
    <w:p w14:paraId="0E46ACBA" w14:textId="47F13A5A" w:rsidR="00A916A1" w:rsidRPr="006F21BA" w:rsidRDefault="00A916A1" w:rsidP="00A916A1">
      <w:pPr>
        <w:pStyle w:val="Heading2"/>
        <w:divId w:val="1259941921"/>
      </w:pPr>
      <w:bookmarkStart w:id="39" w:name="_heading=h.z337ya"/>
      <w:bookmarkStart w:id="40" w:name="_Toc76264347"/>
      <w:bookmarkEnd w:id="39"/>
      <w:r>
        <w:t>Unit 03: Logical Database Design and Normalization</w:t>
      </w:r>
      <w:bookmarkEnd w:id="40"/>
    </w:p>
    <w:p w14:paraId="485D22E7" w14:textId="22D9EC77" w:rsidR="00A916A1" w:rsidRDefault="00612D44" w:rsidP="00A916A1">
      <w:pPr>
        <w:divId w:val="1259941921"/>
      </w:pPr>
      <w:r>
        <w:t>M</w:t>
      </w:r>
      <w:r w:rsidR="00A916A1" w:rsidRPr="009148C0">
        <w:t xml:space="preserve"> </w:t>
      </w:r>
      <w:r w:rsidR="00590687">
        <w:t>09/</w:t>
      </w:r>
      <w:r>
        <w:t>08</w:t>
      </w:r>
      <w:r w:rsidR="00A916A1" w:rsidRPr="009148C0">
        <w:t>: </w:t>
      </w:r>
    </w:p>
    <w:p w14:paraId="3810CEC3" w14:textId="1069C272" w:rsidR="00A916A1" w:rsidRPr="009148C0" w:rsidRDefault="00A916A1" w:rsidP="00A916A1">
      <w:pPr>
        <w:pStyle w:val="ListParagraph"/>
        <w:numPr>
          <w:ilvl w:val="0"/>
          <w:numId w:val="45"/>
        </w:numPr>
        <w:divId w:val="1259941921"/>
      </w:pPr>
      <w:r w:rsidRPr="009148C0">
        <w:t xml:space="preserve">Topic: </w:t>
      </w:r>
      <w:r w:rsidR="00A34A88">
        <w:t>A</w:t>
      </w:r>
      <w:r w:rsidR="00814F70">
        <w:t>ttributes and Normalization</w:t>
      </w:r>
    </w:p>
    <w:p w14:paraId="54A2EC91" w14:textId="01A33A63" w:rsidR="00A916A1" w:rsidRDefault="00612D44" w:rsidP="00A916A1">
      <w:pPr>
        <w:divId w:val="1259941921"/>
      </w:pPr>
      <w:r>
        <w:t>W</w:t>
      </w:r>
      <w:r w:rsidR="00A916A1">
        <w:t xml:space="preserve"> </w:t>
      </w:r>
      <w:r w:rsidR="00590687">
        <w:t>09/</w:t>
      </w:r>
      <w:r>
        <w:t>10</w:t>
      </w:r>
      <w:r w:rsidR="00A916A1" w:rsidRPr="009148C0">
        <w:t>: </w:t>
      </w:r>
    </w:p>
    <w:p w14:paraId="45219D14" w14:textId="52550EFB" w:rsidR="003B127A" w:rsidRDefault="003B127A" w:rsidP="00A916A1">
      <w:pPr>
        <w:pStyle w:val="ListParagraph"/>
        <w:numPr>
          <w:ilvl w:val="0"/>
          <w:numId w:val="46"/>
        </w:numPr>
        <w:divId w:val="1259941921"/>
      </w:pPr>
      <w:r>
        <w:t>CLASS CANCELED – INDUSTRIAL ROUNDTABLE</w:t>
      </w:r>
    </w:p>
    <w:p w14:paraId="095A5C5B" w14:textId="1697E67B" w:rsidR="00A916A1" w:rsidRDefault="00ED2FFB" w:rsidP="00A916A1">
      <w:pPr>
        <w:pStyle w:val="ListParagraph"/>
        <w:numPr>
          <w:ilvl w:val="0"/>
          <w:numId w:val="46"/>
        </w:numPr>
        <w:divId w:val="1259941921"/>
      </w:pPr>
      <w:r w:rsidRPr="00ED2FFB">
        <w:rPr>
          <w:b/>
          <w:bCs/>
        </w:rPr>
        <w:t>Watch Recorded Lecture</w:t>
      </w:r>
      <w:r>
        <w:t xml:space="preserve"> – </w:t>
      </w:r>
      <w:r w:rsidR="00A916A1">
        <w:t xml:space="preserve">Topic: </w:t>
      </w:r>
      <w:r w:rsidR="00814F70">
        <w:t>Data Types</w:t>
      </w:r>
    </w:p>
    <w:p w14:paraId="35B2397B" w14:textId="3F9CC0BA" w:rsidR="00590687" w:rsidRPr="006F21BA" w:rsidRDefault="00590687" w:rsidP="00590687">
      <w:pPr>
        <w:pStyle w:val="Heading2"/>
        <w:divId w:val="1259941921"/>
      </w:pPr>
      <w:bookmarkStart w:id="41" w:name="_Toc249475428"/>
      <w:r>
        <w:t xml:space="preserve">Unit 04: </w:t>
      </w:r>
      <w:r w:rsidR="00C3014C">
        <w:t>Intro to SQL and Cloud Databases</w:t>
      </w:r>
      <w:bookmarkEnd w:id="41"/>
    </w:p>
    <w:p w14:paraId="1153F3EF" w14:textId="73354762" w:rsidR="00590687" w:rsidRDefault="00612D44" w:rsidP="00590687">
      <w:pPr>
        <w:divId w:val="1259941921"/>
      </w:pPr>
      <w:r>
        <w:t>M</w:t>
      </w:r>
      <w:r w:rsidR="00590687" w:rsidRPr="009148C0">
        <w:t xml:space="preserve"> </w:t>
      </w:r>
      <w:r w:rsidR="00590687">
        <w:t>09/</w:t>
      </w:r>
      <w:r w:rsidR="00ED2FFB">
        <w:t>15</w:t>
      </w:r>
      <w:r w:rsidR="00590687" w:rsidRPr="009148C0">
        <w:t>: </w:t>
      </w:r>
    </w:p>
    <w:p w14:paraId="5CC1DFE7" w14:textId="6205E31A" w:rsidR="00590687" w:rsidRPr="009148C0" w:rsidRDefault="00590687" w:rsidP="00590687">
      <w:pPr>
        <w:pStyle w:val="ListParagraph"/>
        <w:numPr>
          <w:ilvl w:val="0"/>
          <w:numId w:val="45"/>
        </w:numPr>
        <w:divId w:val="1259941921"/>
      </w:pPr>
      <w:r w:rsidRPr="009148C0">
        <w:t xml:space="preserve">Topic: </w:t>
      </w:r>
      <w:r w:rsidR="00EE22DB">
        <w:t>Single Table Queries and Filters</w:t>
      </w:r>
    </w:p>
    <w:p w14:paraId="622BC543" w14:textId="5E0448C4" w:rsidR="00590687" w:rsidRDefault="00ED2FFB" w:rsidP="00590687">
      <w:pPr>
        <w:divId w:val="1259941921"/>
      </w:pPr>
      <w:r>
        <w:t>W</w:t>
      </w:r>
      <w:r w:rsidR="00590687">
        <w:t xml:space="preserve"> 09/</w:t>
      </w:r>
      <w:r>
        <w:t>17</w:t>
      </w:r>
      <w:r w:rsidR="00590687" w:rsidRPr="009148C0">
        <w:t>: </w:t>
      </w:r>
    </w:p>
    <w:p w14:paraId="443B83DD" w14:textId="70714B73" w:rsidR="00590687" w:rsidRDefault="00590687" w:rsidP="00590687">
      <w:pPr>
        <w:pStyle w:val="ListParagraph"/>
        <w:numPr>
          <w:ilvl w:val="0"/>
          <w:numId w:val="46"/>
        </w:numPr>
        <w:divId w:val="1259941921"/>
      </w:pPr>
      <w:r>
        <w:t xml:space="preserve">Topic: </w:t>
      </w:r>
      <w:r w:rsidR="00EE22DB">
        <w:t>Single Table Aggregations</w:t>
      </w:r>
    </w:p>
    <w:p w14:paraId="6A1B070F" w14:textId="3E6CC278" w:rsidR="00C3014C" w:rsidRPr="006F21BA" w:rsidRDefault="00C3014C" w:rsidP="00C3014C">
      <w:pPr>
        <w:pStyle w:val="Heading2"/>
        <w:divId w:val="1259941921"/>
      </w:pPr>
      <w:bookmarkStart w:id="42" w:name="_Toc1668695650"/>
      <w:r>
        <w:t xml:space="preserve">Unit 05: </w:t>
      </w:r>
      <w:r w:rsidR="001A7C69">
        <w:t>SQL with Multiple Tables</w:t>
      </w:r>
      <w:bookmarkEnd w:id="42"/>
    </w:p>
    <w:p w14:paraId="29EABD17" w14:textId="4DF15BE7" w:rsidR="00C3014C" w:rsidRDefault="00ED2FFB" w:rsidP="00C3014C">
      <w:pPr>
        <w:divId w:val="1259941921"/>
      </w:pPr>
      <w:r>
        <w:t>M</w:t>
      </w:r>
      <w:r w:rsidR="00C3014C" w:rsidRPr="009148C0">
        <w:t xml:space="preserve"> </w:t>
      </w:r>
      <w:r w:rsidR="00C3014C">
        <w:t>09/</w:t>
      </w:r>
      <w:r>
        <w:t>22</w:t>
      </w:r>
      <w:r w:rsidR="00C3014C" w:rsidRPr="009148C0">
        <w:t>: </w:t>
      </w:r>
    </w:p>
    <w:p w14:paraId="2D64F1C0" w14:textId="0A81E137" w:rsidR="00C3014C" w:rsidRPr="009148C0" w:rsidRDefault="00C3014C" w:rsidP="00C3014C">
      <w:pPr>
        <w:pStyle w:val="ListParagraph"/>
        <w:numPr>
          <w:ilvl w:val="0"/>
          <w:numId w:val="45"/>
        </w:numPr>
        <w:divId w:val="1259941921"/>
      </w:pPr>
      <w:r w:rsidRPr="009148C0">
        <w:t xml:space="preserve">Topic: </w:t>
      </w:r>
      <w:r w:rsidR="00EE22DB">
        <w:t>Joining Multiple Tables &amp; Join Types</w:t>
      </w:r>
    </w:p>
    <w:p w14:paraId="1CC5F42A" w14:textId="4C2CB694" w:rsidR="00C3014C" w:rsidRDefault="00ED2FFB" w:rsidP="00C3014C">
      <w:pPr>
        <w:divId w:val="1259941921"/>
      </w:pPr>
      <w:r>
        <w:t>W</w:t>
      </w:r>
      <w:r w:rsidR="00C3014C">
        <w:t xml:space="preserve"> 09/</w:t>
      </w:r>
      <w:r>
        <w:t>24</w:t>
      </w:r>
      <w:r w:rsidR="00C3014C" w:rsidRPr="009148C0">
        <w:t>: </w:t>
      </w:r>
    </w:p>
    <w:p w14:paraId="7134AC3F" w14:textId="65679F31" w:rsidR="00C3014C" w:rsidRDefault="00C3014C" w:rsidP="00C3014C">
      <w:pPr>
        <w:pStyle w:val="ListParagraph"/>
        <w:numPr>
          <w:ilvl w:val="0"/>
          <w:numId w:val="46"/>
        </w:numPr>
        <w:divId w:val="1259941921"/>
      </w:pPr>
      <w:r>
        <w:t xml:space="preserve">Topic: </w:t>
      </w:r>
      <w:r w:rsidR="0070369F">
        <w:t>Aggregating Data from Multiple Tables</w:t>
      </w:r>
    </w:p>
    <w:p w14:paraId="66D70439" w14:textId="59EF75EB" w:rsidR="001A7C69" w:rsidRPr="006F21BA" w:rsidRDefault="001A7C69" w:rsidP="001A7C69">
      <w:pPr>
        <w:pStyle w:val="Heading2"/>
        <w:divId w:val="1259941921"/>
      </w:pPr>
      <w:bookmarkStart w:id="43" w:name="_Toc163515048"/>
      <w:r>
        <w:t xml:space="preserve">Unit 06: </w:t>
      </w:r>
      <w:r w:rsidR="0054008F">
        <w:t>Group Project</w:t>
      </w:r>
      <w:bookmarkEnd w:id="43"/>
      <w:r w:rsidR="0054008F">
        <w:t xml:space="preserve"> </w:t>
      </w:r>
    </w:p>
    <w:p w14:paraId="61C9FE9C" w14:textId="3424A8A0" w:rsidR="001A7C69" w:rsidRDefault="00AE6B9E" w:rsidP="001A7C69">
      <w:pPr>
        <w:divId w:val="1259941921"/>
      </w:pPr>
      <w:r>
        <w:t>M</w:t>
      </w:r>
      <w:r w:rsidR="001A7C69" w:rsidRPr="009148C0">
        <w:t xml:space="preserve"> </w:t>
      </w:r>
      <w:r w:rsidR="001A7C69">
        <w:t>09/</w:t>
      </w:r>
      <w:r>
        <w:t>29</w:t>
      </w:r>
      <w:r w:rsidR="001A7C69" w:rsidRPr="009148C0">
        <w:t>: </w:t>
      </w:r>
    </w:p>
    <w:p w14:paraId="1D3982D6" w14:textId="2917026D" w:rsidR="001A7C69" w:rsidRPr="009148C0" w:rsidRDefault="001A7C69" w:rsidP="001A7C69">
      <w:pPr>
        <w:pStyle w:val="ListParagraph"/>
        <w:numPr>
          <w:ilvl w:val="0"/>
          <w:numId w:val="45"/>
        </w:numPr>
        <w:divId w:val="1259941921"/>
      </w:pPr>
      <w:r w:rsidRPr="009148C0">
        <w:t xml:space="preserve">Topic: </w:t>
      </w:r>
      <w:r w:rsidR="0070369F">
        <w:t>TBD</w:t>
      </w:r>
    </w:p>
    <w:p w14:paraId="071EFD58" w14:textId="715AC46E" w:rsidR="001A7C69" w:rsidRDefault="00AE6B9E" w:rsidP="001A7C69">
      <w:pPr>
        <w:divId w:val="1259941921"/>
      </w:pPr>
      <w:r>
        <w:t>W</w:t>
      </w:r>
      <w:r w:rsidR="001A7C69">
        <w:t xml:space="preserve"> </w:t>
      </w:r>
      <w:r>
        <w:t>10</w:t>
      </w:r>
      <w:r w:rsidR="001A7C69">
        <w:t>/</w:t>
      </w:r>
      <w:r>
        <w:t>01</w:t>
      </w:r>
      <w:r w:rsidR="001A7C69" w:rsidRPr="009148C0">
        <w:t>: </w:t>
      </w:r>
    </w:p>
    <w:p w14:paraId="4AE9CC72" w14:textId="02A620BD" w:rsidR="001A7C69" w:rsidRDefault="001A7C69" w:rsidP="001A7C69">
      <w:pPr>
        <w:pStyle w:val="ListParagraph"/>
        <w:numPr>
          <w:ilvl w:val="0"/>
          <w:numId w:val="46"/>
        </w:numPr>
        <w:divId w:val="1259941921"/>
      </w:pPr>
      <w:r>
        <w:t xml:space="preserve">Topic: </w:t>
      </w:r>
      <w:r w:rsidR="0070369F">
        <w:t>TBD</w:t>
      </w:r>
    </w:p>
    <w:p w14:paraId="54800C38" w14:textId="7D0A866F" w:rsidR="0054008F" w:rsidRDefault="00AE6B9E" w:rsidP="0054008F">
      <w:pPr>
        <w:divId w:val="1259941921"/>
      </w:pPr>
      <w:r>
        <w:t>M</w:t>
      </w:r>
      <w:r w:rsidR="0054008F" w:rsidRPr="009148C0">
        <w:t xml:space="preserve"> </w:t>
      </w:r>
      <w:r w:rsidR="006C44C2">
        <w:t>10/</w:t>
      </w:r>
      <w:r w:rsidR="00C269A4">
        <w:t>06</w:t>
      </w:r>
      <w:r w:rsidR="0054008F" w:rsidRPr="009148C0">
        <w:t>: </w:t>
      </w:r>
    </w:p>
    <w:p w14:paraId="4F6196E3" w14:textId="07E4A56E" w:rsidR="0054008F" w:rsidRPr="009148C0" w:rsidRDefault="0054008F" w:rsidP="0054008F">
      <w:pPr>
        <w:pStyle w:val="ListParagraph"/>
        <w:numPr>
          <w:ilvl w:val="0"/>
          <w:numId w:val="45"/>
        </w:numPr>
        <w:divId w:val="1259941921"/>
      </w:pPr>
      <w:r w:rsidRPr="009148C0">
        <w:t xml:space="preserve">Topic: </w:t>
      </w:r>
      <w:r w:rsidR="0070369F">
        <w:t>TBD</w:t>
      </w:r>
    </w:p>
    <w:p w14:paraId="38421B96" w14:textId="7ADD8745" w:rsidR="0054008F" w:rsidRDefault="00AE6B9E" w:rsidP="0054008F">
      <w:pPr>
        <w:divId w:val="1259941921"/>
      </w:pPr>
      <w:r>
        <w:t>W</w:t>
      </w:r>
      <w:r w:rsidR="0054008F">
        <w:t xml:space="preserve"> </w:t>
      </w:r>
      <w:r w:rsidR="006C44C2">
        <w:t>10/</w:t>
      </w:r>
      <w:r w:rsidR="00C269A4">
        <w:t>08</w:t>
      </w:r>
      <w:r w:rsidR="0054008F" w:rsidRPr="009148C0">
        <w:t>: </w:t>
      </w:r>
    </w:p>
    <w:p w14:paraId="42842AC2" w14:textId="08FFA4BE" w:rsidR="001230D2" w:rsidRPr="00014010" w:rsidRDefault="0054008F" w:rsidP="5BCCFC3F">
      <w:pPr>
        <w:pStyle w:val="ListParagraph"/>
        <w:numPr>
          <w:ilvl w:val="0"/>
          <w:numId w:val="46"/>
        </w:numPr>
        <w:divId w:val="1259941921"/>
      </w:pPr>
      <w:r>
        <w:t xml:space="preserve">Topic: </w:t>
      </w:r>
      <w:r w:rsidR="0070369F">
        <w:t>TBD</w:t>
      </w:r>
    </w:p>
    <w:sectPr w:rsidR="001230D2" w:rsidRPr="00014010"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67A29" w14:textId="77777777" w:rsidR="0091421D" w:rsidRDefault="0091421D" w:rsidP="00AA3608">
      <w:r>
        <w:separator/>
      </w:r>
    </w:p>
  </w:endnote>
  <w:endnote w:type="continuationSeparator" w:id="0">
    <w:p w14:paraId="03B0A85B" w14:textId="77777777" w:rsidR="0091421D" w:rsidRDefault="0091421D" w:rsidP="00AA3608">
      <w:r>
        <w:continuationSeparator/>
      </w:r>
    </w:p>
  </w:endnote>
  <w:endnote w:type="continuationNotice" w:id="1">
    <w:p w14:paraId="05A2C5E9" w14:textId="77777777" w:rsidR="0091421D" w:rsidRDefault="009142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.AppleSystemUIFont">
    <w:altName w:val="Cambria"/>
    <w:panose1 w:val="020B0604020202020204"/>
    <w:charset w:val="00"/>
    <w:family w:val="roman"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UICTFontTextStyleBody">
    <w:altName w:val="Cambria"/>
    <w:panose1 w:val="020B0604020202020204"/>
    <w:charset w:val="00"/>
    <w:family w:val="roman"/>
    <w:pitch w:val="default"/>
  </w:font>
  <w:font w:name="UICTFontTextStyleItalic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31836141"/>
      <w:docPartObj>
        <w:docPartGallery w:val="Page Numbers (Bottom of Page)"/>
        <w:docPartUnique/>
      </w:docPartObj>
    </w:sdtPr>
    <w:sdtContent>
      <w:p w14:paraId="26E7BCFC" w14:textId="77777777" w:rsidR="0044179F" w:rsidRDefault="0044179F" w:rsidP="00AA3608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349E677" w14:textId="77777777" w:rsidR="0044179F" w:rsidRDefault="0044179F" w:rsidP="00AA36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49806689"/>
      <w:docPartObj>
        <w:docPartGallery w:val="Page Numbers (Bottom of Page)"/>
        <w:docPartUnique/>
      </w:docPartObj>
    </w:sdtPr>
    <w:sdtContent>
      <w:p w14:paraId="5F4DC0DE" w14:textId="77777777" w:rsidR="0044179F" w:rsidRDefault="0044179F" w:rsidP="00AA3608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4ECEAA0" w14:textId="77777777" w:rsidR="0044179F" w:rsidRDefault="0044179F" w:rsidP="00AA36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FBB4B" w14:textId="77777777" w:rsidR="0091421D" w:rsidRDefault="0091421D" w:rsidP="00AA3608">
      <w:r>
        <w:separator/>
      </w:r>
    </w:p>
  </w:footnote>
  <w:footnote w:type="continuationSeparator" w:id="0">
    <w:p w14:paraId="63D46587" w14:textId="77777777" w:rsidR="0091421D" w:rsidRDefault="0091421D" w:rsidP="00AA3608">
      <w:r>
        <w:continuationSeparator/>
      </w:r>
    </w:p>
  </w:footnote>
  <w:footnote w:type="continuationNotice" w:id="1">
    <w:p w14:paraId="6D36E179" w14:textId="77777777" w:rsidR="0091421D" w:rsidRDefault="0091421D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/f6xbwlpg62gLb" int2:id="Rs8CFxmM">
      <int2:state int2:value="Rejected" int2:type="AugLoop_Text_Critique"/>
    </int2:textHash>
    <int2:bookmark int2:bookmarkName="_Int_Mjyhv5nN" int2:invalidationBookmarkName="" int2:hashCode="uuVvJjlkdAgdGJ" int2:id="QfmX9gup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576B"/>
    <w:multiLevelType w:val="hybridMultilevel"/>
    <w:tmpl w:val="22C2C91A"/>
    <w:lvl w:ilvl="0" w:tplc="FFFFFFFF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F7BA1"/>
    <w:multiLevelType w:val="multilevel"/>
    <w:tmpl w:val="3D72A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D86DA5"/>
    <w:multiLevelType w:val="hybridMultilevel"/>
    <w:tmpl w:val="4BA45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15CAC"/>
    <w:multiLevelType w:val="hybridMultilevel"/>
    <w:tmpl w:val="EFC6F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F0A28"/>
    <w:multiLevelType w:val="hybridMultilevel"/>
    <w:tmpl w:val="C0421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43F7F"/>
    <w:multiLevelType w:val="multilevel"/>
    <w:tmpl w:val="7C24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8A2173"/>
    <w:multiLevelType w:val="multilevel"/>
    <w:tmpl w:val="BD8E73AE"/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EE215C1"/>
    <w:multiLevelType w:val="hybridMultilevel"/>
    <w:tmpl w:val="7CF2C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7804ED"/>
    <w:multiLevelType w:val="multilevel"/>
    <w:tmpl w:val="510C8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0AB1CCE"/>
    <w:multiLevelType w:val="multilevel"/>
    <w:tmpl w:val="6EE824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0EB2AE3"/>
    <w:multiLevelType w:val="multilevel"/>
    <w:tmpl w:val="1382B0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1970E05"/>
    <w:multiLevelType w:val="hybridMultilevel"/>
    <w:tmpl w:val="3104F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3C3BF3"/>
    <w:multiLevelType w:val="multilevel"/>
    <w:tmpl w:val="2D22CC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9754FCD"/>
    <w:multiLevelType w:val="hybridMultilevel"/>
    <w:tmpl w:val="5412B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BB217B"/>
    <w:multiLevelType w:val="multilevel"/>
    <w:tmpl w:val="57DCF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08414AE"/>
    <w:multiLevelType w:val="hybridMultilevel"/>
    <w:tmpl w:val="FDD22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7D108A"/>
    <w:multiLevelType w:val="hybridMultilevel"/>
    <w:tmpl w:val="47C0E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B64CDE"/>
    <w:multiLevelType w:val="hybridMultilevel"/>
    <w:tmpl w:val="0ED66B46"/>
    <w:lvl w:ilvl="0" w:tplc="E28495A2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464A23"/>
    <w:multiLevelType w:val="hybridMultilevel"/>
    <w:tmpl w:val="AD70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51DAD"/>
    <w:multiLevelType w:val="multilevel"/>
    <w:tmpl w:val="3E70A6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58E3E20"/>
    <w:multiLevelType w:val="multilevel"/>
    <w:tmpl w:val="045EF3B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sz w:val="22"/>
        <w:szCs w:val="22"/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1" w15:restartNumberingAfterBreak="0">
    <w:nsid w:val="38E8609C"/>
    <w:multiLevelType w:val="hybridMultilevel"/>
    <w:tmpl w:val="11AE7D32"/>
    <w:lvl w:ilvl="0" w:tplc="FFFFFFFF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5266A7"/>
    <w:multiLevelType w:val="multilevel"/>
    <w:tmpl w:val="A8FC53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D7C050C"/>
    <w:multiLevelType w:val="hybridMultilevel"/>
    <w:tmpl w:val="A9EA2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EC41FA"/>
    <w:multiLevelType w:val="hybridMultilevel"/>
    <w:tmpl w:val="B73AC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DB63C2"/>
    <w:multiLevelType w:val="hybridMultilevel"/>
    <w:tmpl w:val="9F82A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0A1C73"/>
    <w:multiLevelType w:val="hybridMultilevel"/>
    <w:tmpl w:val="1E503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6B0D61"/>
    <w:multiLevelType w:val="multilevel"/>
    <w:tmpl w:val="0B9CB1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49715DE"/>
    <w:multiLevelType w:val="hybridMultilevel"/>
    <w:tmpl w:val="4886B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0418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9173817"/>
    <w:multiLevelType w:val="hybridMultilevel"/>
    <w:tmpl w:val="277E5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6F5B01"/>
    <w:multiLevelType w:val="hybridMultilevel"/>
    <w:tmpl w:val="03D8E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3445A4"/>
    <w:multiLevelType w:val="multilevel"/>
    <w:tmpl w:val="AEC65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E4A30FF"/>
    <w:multiLevelType w:val="multilevel"/>
    <w:tmpl w:val="AE5ED7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144739B"/>
    <w:multiLevelType w:val="hybridMultilevel"/>
    <w:tmpl w:val="8092D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8638A5"/>
    <w:multiLevelType w:val="hybridMultilevel"/>
    <w:tmpl w:val="A198A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1D0D1F"/>
    <w:multiLevelType w:val="multilevel"/>
    <w:tmpl w:val="1B44521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5CB7242C"/>
    <w:multiLevelType w:val="hybridMultilevel"/>
    <w:tmpl w:val="CA7EF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CC46A9"/>
    <w:multiLevelType w:val="multilevel"/>
    <w:tmpl w:val="292AAE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3E51CFA"/>
    <w:multiLevelType w:val="hybridMultilevel"/>
    <w:tmpl w:val="CD20F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461F40"/>
    <w:multiLevelType w:val="multilevel"/>
    <w:tmpl w:val="43987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9E7DE5"/>
    <w:multiLevelType w:val="multilevel"/>
    <w:tmpl w:val="0964A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C721313"/>
    <w:multiLevelType w:val="multilevel"/>
    <w:tmpl w:val="E586DF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D0F34F1"/>
    <w:multiLevelType w:val="hybridMultilevel"/>
    <w:tmpl w:val="7E621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DC0083"/>
    <w:multiLevelType w:val="hybridMultilevel"/>
    <w:tmpl w:val="9D0A0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F269D4"/>
    <w:multiLevelType w:val="hybridMultilevel"/>
    <w:tmpl w:val="8B224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A93C67"/>
    <w:multiLevelType w:val="multilevel"/>
    <w:tmpl w:val="E256A6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7A39304E"/>
    <w:multiLevelType w:val="hybridMultilevel"/>
    <w:tmpl w:val="9FFAA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E649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768998">
    <w:abstractNumId w:val="12"/>
  </w:num>
  <w:num w:numId="2" w16cid:durableId="4065257">
    <w:abstractNumId w:val="6"/>
  </w:num>
  <w:num w:numId="3" w16cid:durableId="945699886">
    <w:abstractNumId w:val="10"/>
  </w:num>
  <w:num w:numId="4" w16cid:durableId="1780643209">
    <w:abstractNumId w:val="41"/>
  </w:num>
  <w:num w:numId="5" w16cid:durableId="1237285263">
    <w:abstractNumId w:val="32"/>
  </w:num>
  <w:num w:numId="6" w16cid:durableId="1211646422">
    <w:abstractNumId w:val="33"/>
  </w:num>
  <w:num w:numId="7" w16cid:durableId="1648435868">
    <w:abstractNumId w:val="42"/>
  </w:num>
  <w:num w:numId="8" w16cid:durableId="2016102650">
    <w:abstractNumId w:val="20"/>
  </w:num>
  <w:num w:numId="9" w16cid:durableId="1954046957">
    <w:abstractNumId w:val="22"/>
  </w:num>
  <w:num w:numId="10" w16cid:durableId="1079328545">
    <w:abstractNumId w:val="36"/>
  </w:num>
  <w:num w:numId="11" w16cid:durableId="585386386">
    <w:abstractNumId w:val="1"/>
  </w:num>
  <w:num w:numId="12" w16cid:durableId="648948775">
    <w:abstractNumId w:val="9"/>
  </w:num>
  <w:num w:numId="13" w16cid:durableId="494104906">
    <w:abstractNumId w:val="14"/>
  </w:num>
  <w:num w:numId="14" w16cid:durableId="1971355061">
    <w:abstractNumId w:val="46"/>
  </w:num>
  <w:num w:numId="15" w16cid:durableId="1490638066">
    <w:abstractNumId w:val="19"/>
  </w:num>
  <w:num w:numId="16" w16cid:durableId="204954449">
    <w:abstractNumId w:val="8"/>
  </w:num>
  <w:num w:numId="17" w16cid:durableId="1946420370">
    <w:abstractNumId w:val="27"/>
  </w:num>
  <w:num w:numId="18" w16cid:durableId="2096395351">
    <w:abstractNumId w:val="38"/>
  </w:num>
  <w:num w:numId="19" w16cid:durableId="1958364264">
    <w:abstractNumId w:val="35"/>
  </w:num>
  <w:num w:numId="20" w16cid:durableId="1856653515">
    <w:abstractNumId w:val="39"/>
  </w:num>
  <w:num w:numId="21" w16cid:durableId="716472170">
    <w:abstractNumId w:val="43"/>
  </w:num>
  <w:num w:numId="22" w16cid:durableId="398480231">
    <w:abstractNumId w:val="40"/>
  </w:num>
  <w:num w:numId="23" w16cid:durableId="911812897">
    <w:abstractNumId w:val="5"/>
  </w:num>
  <w:num w:numId="24" w16cid:durableId="771122121">
    <w:abstractNumId w:val="34"/>
  </w:num>
  <w:num w:numId="25" w16cid:durableId="1628270237">
    <w:abstractNumId w:val="37"/>
  </w:num>
  <w:num w:numId="26" w16cid:durableId="1474330095">
    <w:abstractNumId w:val="2"/>
  </w:num>
  <w:num w:numId="27" w16cid:durableId="1121460244">
    <w:abstractNumId w:val="23"/>
  </w:num>
  <w:num w:numId="28" w16cid:durableId="1352337801">
    <w:abstractNumId w:val="18"/>
  </w:num>
  <w:num w:numId="29" w16cid:durableId="1276791632">
    <w:abstractNumId w:val="29"/>
  </w:num>
  <w:num w:numId="30" w16cid:durableId="743374962">
    <w:abstractNumId w:val="48"/>
  </w:num>
  <w:num w:numId="31" w16cid:durableId="330760641">
    <w:abstractNumId w:val="21"/>
  </w:num>
  <w:num w:numId="32" w16cid:durableId="2070296659">
    <w:abstractNumId w:val="0"/>
  </w:num>
  <w:num w:numId="33" w16cid:durableId="1518153091">
    <w:abstractNumId w:val="30"/>
  </w:num>
  <w:num w:numId="34" w16cid:durableId="1014846262">
    <w:abstractNumId w:val="7"/>
  </w:num>
  <w:num w:numId="35" w16cid:durableId="1482891708">
    <w:abstractNumId w:val="45"/>
  </w:num>
  <w:num w:numId="36" w16cid:durableId="1508204220">
    <w:abstractNumId w:val="11"/>
  </w:num>
  <w:num w:numId="37" w16cid:durableId="170023189">
    <w:abstractNumId w:val="28"/>
  </w:num>
  <w:num w:numId="38" w16cid:durableId="1741174319">
    <w:abstractNumId w:val="44"/>
  </w:num>
  <w:num w:numId="39" w16cid:durableId="1967078317">
    <w:abstractNumId w:val="16"/>
  </w:num>
  <w:num w:numId="40" w16cid:durableId="444884835">
    <w:abstractNumId w:val="3"/>
  </w:num>
  <w:num w:numId="41" w16cid:durableId="1760562320">
    <w:abstractNumId w:val="13"/>
  </w:num>
  <w:num w:numId="42" w16cid:durableId="19547235">
    <w:abstractNumId w:val="31"/>
  </w:num>
  <w:num w:numId="43" w16cid:durableId="647055325">
    <w:abstractNumId w:val="24"/>
  </w:num>
  <w:num w:numId="44" w16cid:durableId="1830945565">
    <w:abstractNumId w:val="15"/>
  </w:num>
  <w:num w:numId="45" w16cid:durableId="1866937817">
    <w:abstractNumId w:val="47"/>
  </w:num>
  <w:num w:numId="46" w16cid:durableId="382678337">
    <w:abstractNumId w:val="26"/>
  </w:num>
  <w:num w:numId="47" w16cid:durableId="1053849523">
    <w:abstractNumId w:val="17"/>
  </w:num>
  <w:num w:numId="48" w16cid:durableId="403838031">
    <w:abstractNumId w:val="25"/>
  </w:num>
  <w:num w:numId="49" w16cid:durableId="1360158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6A"/>
    <w:rsid w:val="000127F1"/>
    <w:rsid w:val="00014010"/>
    <w:rsid w:val="00022019"/>
    <w:rsid w:val="000322CA"/>
    <w:rsid w:val="00037A0F"/>
    <w:rsid w:val="00052663"/>
    <w:rsid w:val="00070BB9"/>
    <w:rsid w:val="00076BC6"/>
    <w:rsid w:val="000800A7"/>
    <w:rsid w:val="000820B4"/>
    <w:rsid w:val="00091FC8"/>
    <w:rsid w:val="00093FFE"/>
    <w:rsid w:val="000959BE"/>
    <w:rsid w:val="000A510E"/>
    <w:rsid w:val="000A6B21"/>
    <w:rsid w:val="000B05B7"/>
    <w:rsid w:val="000B0F26"/>
    <w:rsid w:val="000B2468"/>
    <w:rsid w:val="000C67DB"/>
    <w:rsid w:val="000D1B87"/>
    <w:rsid w:val="000F1F3E"/>
    <w:rsid w:val="000F331A"/>
    <w:rsid w:val="000F4B13"/>
    <w:rsid w:val="000F71AE"/>
    <w:rsid w:val="00106398"/>
    <w:rsid w:val="00106BAC"/>
    <w:rsid w:val="001230D2"/>
    <w:rsid w:val="00130D24"/>
    <w:rsid w:val="001331F2"/>
    <w:rsid w:val="001358D2"/>
    <w:rsid w:val="00142182"/>
    <w:rsid w:val="0015097F"/>
    <w:rsid w:val="00163CB1"/>
    <w:rsid w:val="001800E3"/>
    <w:rsid w:val="001874B7"/>
    <w:rsid w:val="00192BC7"/>
    <w:rsid w:val="001A4EC9"/>
    <w:rsid w:val="001A5201"/>
    <w:rsid w:val="001A5F89"/>
    <w:rsid w:val="001A7C69"/>
    <w:rsid w:val="001C10BA"/>
    <w:rsid w:val="001C1352"/>
    <w:rsid w:val="001C754D"/>
    <w:rsid w:val="001D5280"/>
    <w:rsid w:val="001D6EC7"/>
    <w:rsid w:val="001E0705"/>
    <w:rsid w:val="001E07E9"/>
    <w:rsid w:val="001E3B26"/>
    <w:rsid w:val="001F7980"/>
    <w:rsid w:val="00200061"/>
    <w:rsid w:val="002048B5"/>
    <w:rsid w:val="00205847"/>
    <w:rsid w:val="0021315D"/>
    <w:rsid w:val="00213A15"/>
    <w:rsid w:val="00216556"/>
    <w:rsid w:val="002319A1"/>
    <w:rsid w:val="00252DA5"/>
    <w:rsid w:val="0026141C"/>
    <w:rsid w:val="00264A15"/>
    <w:rsid w:val="00265242"/>
    <w:rsid w:val="00266237"/>
    <w:rsid w:val="00272857"/>
    <w:rsid w:val="002776CF"/>
    <w:rsid w:val="00282BF7"/>
    <w:rsid w:val="0028549C"/>
    <w:rsid w:val="00285BC7"/>
    <w:rsid w:val="002930FF"/>
    <w:rsid w:val="002A4748"/>
    <w:rsid w:val="002B7AAA"/>
    <w:rsid w:val="002C3D9F"/>
    <w:rsid w:val="002E1454"/>
    <w:rsid w:val="002E26F2"/>
    <w:rsid w:val="002F0B69"/>
    <w:rsid w:val="002F3AFC"/>
    <w:rsid w:val="0030018E"/>
    <w:rsid w:val="00302B99"/>
    <w:rsid w:val="00307EEE"/>
    <w:rsid w:val="00327F27"/>
    <w:rsid w:val="00334067"/>
    <w:rsid w:val="00334FB4"/>
    <w:rsid w:val="00335EE2"/>
    <w:rsid w:val="0034392C"/>
    <w:rsid w:val="003462AC"/>
    <w:rsid w:val="00350179"/>
    <w:rsid w:val="00363AEC"/>
    <w:rsid w:val="003709EE"/>
    <w:rsid w:val="0037548F"/>
    <w:rsid w:val="00375CA8"/>
    <w:rsid w:val="003952AC"/>
    <w:rsid w:val="003A398B"/>
    <w:rsid w:val="003B127A"/>
    <w:rsid w:val="003C1E79"/>
    <w:rsid w:val="003C24D6"/>
    <w:rsid w:val="003C5E02"/>
    <w:rsid w:val="003E000A"/>
    <w:rsid w:val="003E0F7F"/>
    <w:rsid w:val="003F27E2"/>
    <w:rsid w:val="0040461F"/>
    <w:rsid w:val="0044179F"/>
    <w:rsid w:val="00452FB3"/>
    <w:rsid w:val="00455CD5"/>
    <w:rsid w:val="00462778"/>
    <w:rsid w:val="0048755C"/>
    <w:rsid w:val="00487A82"/>
    <w:rsid w:val="004959FE"/>
    <w:rsid w:val="004977BA"/>
    <w:rsid w:val="004A3320"/>
    <w:rsid w:val="004B084E"/>
    <w:rsid w:val="004B32D6"/>
    <w:rsid w:val="004B6EAD"/>
    <w:rsid w:val="004B73A0"/>
    <w:rsid w:val="004C7B76"/>
    <w:rsid w:val="004D2BB0"/>
    <w:rsid w:val="004E28E1"/>
    <w:rsid w:val="004E4CCE"/>
    <w:rsid w:val="004F38F0"/>
    <w:rsid w:val="00517927"/>
    <w:rsid w:val="00526287"/>
    <w:rsid w:val="00526481"/>
    <w:rsid w:val="00526554"/>
    <w:rsid w:val="00527C6A"/>
    <w:rsid w:val="0054008F"/>
    <w:rsid w:val="00541243"/>
    <w:rsid w:val="00543D7F"/>
    <w:rsid w:val="00547D0E"/>
    <w:rsid w:val="00560A44"/>
    <w:rsid w:val="005615A8"/>
    <w:rsid w:val="005630F4"/>
    <w:rsid w:val="005758BB"/>
    <w:rsid w:val="00585403"/>
    <w:rsid w:val="00590687"/>
    <w:rsid w:val="005955EF"/>
    <w:rsid w:val="00596370"/>
    <w:rsid w:val="005A1CBE"/>
    <w:rsid w:val="005B386F"/>
    <w:rsid w:val="005C01E8"/>
    <w:rsid w:val="005D1E5C"/>
    <w:rsid w:val="005F2399"/>
    <w:rsid w:val="00605812"/>
    <w:rsid w:val="00607550"/>
    <w:rsid w:val="00607D03"/>
    <w:rsid w:val="00612D44"/>
    <w:rsid w:val="00613BB3"/>
    <w:rsid w:val="00615776"/>
    <w:rsid w:val="00617D1F"/>
    <w:rsid w:val="00630E49"/>
    <w:rsid w:val="00643E9F"/>
    <w:rsid w:val="0066052E"/>
    <w:rsid w:val="00670BA4"/>
    <w:rsid w:val="00681263"/>
    <w:rsid w:val="006A1DB9"/>
    <w:rsid w:val="006A46A3"/>
    <w:rsid w:val="006A5FE0"/>
    <w:rsid w:val="006B62B9"/>
    <w:rsid w:val="006C0AFA"/>
    <w:rsid w:val="006C0B04"/>
    <w:rsid w:val="006C2885"/>
    <w:rsid w:val="006C44C2"/>
    <w:rsid w:val="006D4DEC"/>
    <w:rsid w:val="006D606E"/>
    <w:rsid w:val="006F21BA"/>
    <w:rsid w:val="0070369F"/>
    <w:rsid w:val="00704F40"/>
    <w:rsid w:val="00716E86"/>
    <w:rsid w:val="00725A5F"/>
    <w:rsid w:val="00734993"/>
    <w:rsid w:val="00735D23"/>
    <w:rsid w:val="00741999"/>
    <w:rsid w:val="0074510E"/>
    <w:rsid w:val="007730AB"/>
    <w:rsid w:val="00781CC4"/>
    <w:rsid w:val="007A0302"/>
    <w:rsid w:val="007D0708"/>
    <w:rsid w:val="007D552F"/>
    <w:rsid w:val="007E407A"/>
    <w:rsid w:val="007F7375"/>
    <w:rsid w:val="00814F70"/>
    <w:rsid w:val="00820B05"/>
    <w:rsid w:val="00830546"/>
    <w:rsid w:val="008305A4"/>
    <w:rsid w:val="00832399"/>
    <w:rsid w:val="0083466F"/>
    <w:rsid w:val="00842666"/>
    <w:rsid w:val="008608AB"/>
    <w:rsid w:val="00886724"/>
    <w:rsid w:val="008907EB"/>
    <w:rsid w:val="0089168E"/>
    <w:rsid w:val="00892A5C"/>
    <w:rsid w:val="008D618D"/>
    <w:rsid w:val="008E20AD"/>
    <w:rsid w:val="008F16B1"/>
    <w:rsid w:val="008F4706"/>
    <w:rsid w:val="0091421D"/>
    <w:rsid w:val="009148C0"/>
    <w:rsid w:val="00923F5D"/>
    <w:rsid w:val="009438C9"/>
    <w:rsid w:val="009503C9"/>
    <w:rsid w:val="00950463"/>
    <w:rsid w:val="009545B1"/>
    <w:rsid w:val="00977668"/>
    <w:rsid w:val="00985293"/>
    <w:rsid w:val="00985DBD"/>
    <w:rsid w:val="009915F0"/>
    <w:rsid w:val="009A0431"/>
    <w:rsid w:val="009A356E"/>
    <w:rsid w:val="009C5EC4"/>
    <w:rsid w:val="009D4BE8"/>
    <w:rsid w:val="00A04CFC"/>
    <w:rsid w:val="00A06539"/>
    <w:rsid w:val="00A11049"/>
    <w:rsid w:val="00A16EC1"/>
    <w:rsid w:val="00A24A27"/>
    <w:rsid w:val="00A3066E"/>
    <w:rsid w:val="00A34A88"/>
    <w:rsid w:val="00A55E35"/>
    <w:rsid w:val="00A60515"/>
    <w:rsid w:val="00A8117C"/>
    <w:rsid w:val="00A81F56"/>
    <w:rsid w:val="00A828DB"/>
    <w:rsid w:val="00A90356"/>
    <w:rsid w:val="00A916A1"/>
    <w:rsid w:val="00A92B6C"/>
    <w:rsid w:val="00AA1380"/>
    <w:rsid w:val="00AA3608"/>
    <w:rsid w:val="00AA50A4"/>
    <w:rsid w:val="00AB0479"/>
    <w:rsid w:val="00AB2FC5"/>
    <w:rsid w:val="00AD0559"/>
    <w:rsid w:val="00AD515C"/>
    <w:rsid w:val="00AD599A"/>
    <w:rsid w:val="00AE6B9E"/>
    <w:rsid w:val="00AE74EE"/>
    <w:rsid w:val="00AF0641"/>
    <w:rsid w:val="00AF0928"/>
    <w:rsid w:val="00B00D7A"/>
    <w:rsid w:val="00B04A3E"/>
    <w:rsid w:val="00B04F36"/>
    <w:rsid w:val="00B05B8B"/>
    <w:rsid w:val="00B2362F"/>
    <w:rsid w:val="00B25FB7"/>
    <w:rsid w:val="00B279EA"/>
    <w:rsid w:val="00B31CCF"/>
    <w:rsid w:val="00B41FF5"/>
    <w:rsid w:val="00B713D0"/>
    <w:rsid w:val="00B85798"/>
    <w:rsid w:val="00B91C01"/>
    <w:rsid w:val="00B97030"/>
    <w:rsid w:val="00BB0EA5"/>
    <w:rsid w:val="00BB4730"/>
    <w:rsid w:val="00BB6AEC"/>
    <w:rsid w:val="00BF1786"/>
    <w:rsid w:val="00BF28CD"/>
    <w:rsid w:val="00C20CA8"/>
    <w:rsid w:val="00C22ACB"/>
    <w:rsid w:val="00C25A71"/>
    <w:rsid w:val="00C269A4"/>
    <w:rsid w:val="00C3014C"/>
    <w:rsid w:val="00C443A9"/>
    <w:rsid w:val="00C471A3"/>
    <w:rsid w:val="00C61FED"/>
    <w:rsid w:val="00C810FA"/>
    <w:rsid w:val="00C852E1"/>
    <w:rsid w:val="00C93F08"/>
    <w:rsid w:val="00CA18BC"/>
    <w:rsid w:val="00CA1E98"/>
    <w:rsid w:val="00CA6B8B"/>
    <w:rsid w:val="00CB06C2"/>
    <w:rsid w:val="00CD15BB"/>
    <w:rsid w:val="00CD2280"/>
    <w:rsid w:val="00CD2845"/>
    <w:rsid w:val="00CE09A8"/>
    <w:rsid w:val="00CE3027"/>
    <w:rsid w:val="00CE6D5C"/>
    <w:rsid w:val="00D136AB"/>
    <w:rsid w:val="00D13A48"/>
    <w:rsid w:val="00D22907"/>
    <w:rsid w:val="00D41ED5"/>
    <w:rsid w:val="00D5041F"/>
    <w:rsid w:val="00D508BE"/>
    <w:rsid w:val="00D607D2"/>
    <w:rsid w:val="00D70D6A"/>
    <w:rsid w:val="00D715B7"/>
    <w:rsid w:val="00D74DE4"/>
    <w:rsid w:val="00D752D6"/>
    <w:rsid w:val="00DA38E5"/>
    <w:rsid w:val="00DA3B61"/>
    <w:rsid w:val="00DC52AC"/>
    <w:rsid w:val="00DD05C0"/>
    <w:rsid w:val="00DD6797"/>
    <w:rsid w:val="00DE0EFE"/>
    <w:rsid w:val="00DE27CA"/>
    <w:rsid w:val="00DF001C"/>
    <w:rsid w:val="00DF154D"/>
    <w:rsid w:val="00DF2925"/>
    <w:rsid w:val="00DF5D6F"/>
    <w:rsid w:val="00DF79C5"/>
    <w:rsid w:val="00E02302"/>
    <w:rsid w:val="00E109F1"/>
    <w:rsid w:val="00E12FC8"/>
    <w:rsid w:val="00E20A88"/>
    <w:rsid w:val="00E21F67"/>
    <w:rsid w:val="00E22092"/>
    <w:rsid w:val="00E2516C"/>
    <w:rsid w:val="00E273C7"/>
    <w:rsid w:val="00E37A3F"/>
    <w:rsid w:val="00E60DE5"/>
    <w:rsid w:val="00E66F89"/>
    <w:rsid w:val="00E70D8F"/>
    <w:rsid w:val="00E74B00"/>
    <w:rsid w:val="00E83FB4"/>
    <w:rsid w:val="00E93197"/>
    <w:rsid w:val="00E936A8"/>
    <w:rsid w:val="00E976AD"/>
    <w:rsid w:val="00EA7D5E"/>
    <w:rsid w:val="00ED2FFB"/>
    <w:rsid w:val="00ED32B6"/>
    <w:rsid w:val="00ED5198"/>
    <w:rsid w:val="00EE22DB"/>
    <w:rsid w:val="00EE2E15"/>
    <w:rsid w:val="00EF0F98"/>
    <w:rsid w:val="00EF3A68"/>
    <w:rsid w:val="00F0358E"/>
    <w:rsid w:val="00F142F1"/>
    <w:rsid w:val="00F212AE"/>
    <w:rsid w:val="00F226BD"/>
    <w:rsid w:val="00F40DE0"/>
    <w:rsid w:val="00F50D54"/>
    <w:rsid w:val="00F61416"/>
    <w:rsid w:val="00F965D8"/>
    <w:rsid w:val="00FC6835"/>
    <w:rsid w:val="00FC7828"/>
    <w:rsid w:val="00FD428B"/>
    <w:rsid w:val="00FD7ED5"/>
    <w:rsid w:val="03F8B498"/>
    <w:rsid w:val="05F6324D"/>
    <w:rsid w:val="0749EECE"/>
    <w:rsid w:val="07D0EAA7"/>
    <w:rsid w:val="09FE680E"/>
    <w:rsid w:val="0BDBCD4C"/>
    <w:rsid w:val="0D92ED69"/>
    <w:rsid w:val="12299E73"/>
    <w:rsid w:val="12ABA60E"/>
    <w:rsid w:val="17D03D1D"/>
    <w:rsid w:val="197CD884"/>
    <w:rsid w:val="1BB7A485"/>
    <w:rsid w:val="2027D261"/>
    <w:rsid w:val="2431310F"/>
    <w:rsid w:val="28661C50"/>
    <w:rsid w:val="2A567702"/>
    <w:rsid w:val="3D67991A"/>
    <w:rsid w:val="3F8244D1"/>
    <w:rsid w:val="483294AC"/>
    <w:rsid w:val="48744D45"/>
    <w:rsid w:val="4C043CFB"/>
    <w:rsid w:val="4D9FE5BB"/>
    <w:rsid w:val="4FC9B2BF"/>
    <w:rsid w:val="537EFC6B"/>
    <w:rsid w:val="575CCD4C"/>
    <w:rsid w:val="58157EE8"/>
    <w:rsid w:val="58D783B4"/>
    <w:rsid w:val="5BCCFC3F"/>
    <w:rsid w:val="5E0F467E"/>
    <w:rsid w:val="5F727EDB"/>
    <w:rsid w:val="6077777C"/>
    <w:rsid w:val="6181D458"/>
    <w:rsid w:val="645A10BD"/>
    <w:rsid w:val="69B79CE7"/>
    <w:rsid w:val="6CFFC626"/>
    <w:rsid w:val="6D02DD18"/>
    <w:rsid w:val="6D6054B5"/>
    <w:rsid w:val="6D6A44E6"/>
    <w:rsid w:val="6EF24127"/>
    <w:rsid w:val="716B46E1"/>
    <w:rsid w:val="75551D7B"/>
    <w:rsid w:val="7A87D39D"/>
    <w:rsid w:val="7B1BD1B3"/>
    <w:rsid w:val="7DE4A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1192"/>
  <w15:chartTrackingRefBased/>
  <w15:docId w15:val="{EBC0AF88-6D3D-4494-BA10-686F9F33F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608"/>
    <w:rPr>
      <w:rFonts w:ascii="Palatino Linotype" w:eastAsia="Calibri" w:hAnsi="Palatino Linotype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06539"/>
    <w:pPr>
      <w:pBdr>
        <w:top w:val="single" w:sz="4" w:space="6" w:color="BFBFBF" w:themeColor="background1" w:themeShade="BF"/>
        <w:left w:val="single" w:sz="4" w:space="4" w:color="BFBFBF" w:themeColor="background1" w:themeShade="BF"/>
        <w:bottom w:val="single" w:sz="4" w:space="6" w:color="BFBFBF" w:themeColor="background1" w:themeShade="BF"/>
        <w:right w:val="single" w:sz="4" w:space="4" w:color="BFBFBF" w:themeColor="background1" w:themeShade="BF"/>
      </w:pBdr>
      <w:shd w:val="clear" w:color="auto" w:fill="BFBFBF" w:themeFill="background1" w:themeFillShade="BF"/>
      <w:spacing w:before="120" w:after="240"/>
      <w:outlineLvl w:val="0"/>
    </w:pPr>
    <w:rPr>
      <w:b/>
      <w:bCs/>
      <w:color w:val="FFFFFF" w:themeColor="background1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3608"/>
    <w:pPr>
      <w:keepNext/>
      <w:keepLines/>
      <w:spacing w:before="240"/>
      <w:outlineLvl w:val="1"/>
    </w:pPr>
    <w:rPr>
      <w:rFonts w:eastAsiaTheme="majorEastAsia" w:cs="Times New Roman (Headings CS)"/>
      <w:b/>
      <w:i/>
      <w:color w:val="8E6F3E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30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30D2"/>
    <w:rPr>
      <w:rFonts w:ascii="Palatino Linotype" w:hAnsi="Palatino Linotype"/>
      <w:b w:val="0"/>
      <w:i w:val="0"/>
      <w:sz w:val="20"/>
    </w:rPr>
  </w:style>
  <w:style w:type="paragraph" w:styleId="Footer">
    <w:name w:val="footer"/>
    <w:basedOn w:val="Normal"/>
    <w:link w:val="FooterChar"/>
    <w:uiPriority w:val="99"/>
    <w:unhideWhenUsed/>
    <w:rsid w:val="001230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30D2"/>
    <w:rPr>
      <w:rFonts w:ascii="Palatino Linotype" w:hAnsi="Palatino Linotype"/>
      <w:b w:val="0"/>
      <w:i w:val="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06539"/>
    <w:rPr>
      <w:rFonts w:ascii="Palatino Linotype" w:eastAsia="Calibri" w:hAnsi="Palatino Linotype" w:cs="Calibri"/>
      <w:b/>
      <w:bCs/>
      <w:i w:val="0"/>
      <w:color w:val="FFFFFF" w:themeColor="background1"/>
      <w:kern w:val="0"/>
      <w:sz w:val="28"/>
      <w:szCs w:val="22"/>
      <w:shd w:val="clear" w:color="auto" w:fill="BFBFBF" w:themeFill="background1" w:themeFillShade="BF"/>
      <w14:ligatures w14:val="none"/>
    </w:rPr>
  </w:style>
  <w:style w:type="character" w:styleId="Hyperlink">
    <w:name w:val="Hyperlink"/>
    <w:basedOn w:val="DefaultParagraphFont"/>
    <w:uiPriority w:val="99"/>
    <w:unhideWhenUsed/>
    <w:rsid w:val="001230D2"/>
    <w:rPr>
      <w:rFonts w:ascii="Palatino Linotype" w:hAnsi="Palatino Linotype"/>
      <w:b w:val="0"/>
      <w:i w:val="0"/>
      <w:color w:val="0563C1" w:themeColor="hyperlink"/>
      <w:sz w:val="20"/>
      <w:u w:val="single"/>
    </w:rPr>
  </w:style>
  <w:style w:type="paragraph" w:styleId="ListParagraph">
    <w:name w:val="List Paragraph"/>
    <w:basedOn w:val="Normal"/>
    <w:uiPriority w:val="34"/>
    <w:qFormat/>
    <w:rsid w:val="001230D2"/>
    <w:pPr>
      <w:ind w:left="720"/>
      <w:contextualSpacing/>
    </w:pPr>
  </w:style>
  <w:style w:type="paragraph" w:customStyle="1" w:styleId="xmsonormal">
    <w:name w:val="x_msonormal"/>
    <w:basedOn w:val="Normal"/>
    <w:rsid w:val="001230D2"/>
    <w:rPr>
      <w:rFonts w:eastAsiaTheme="minorHAnsi"/>
      <w:sz w:val="20"/>
      <w:szCs w:val="20"/>
    </w:rPr>
  </w:style>
  <w:style w:type="paragraph" w:styleId="Title">
    <w:name w:val="Title"/>
    <w:basedOn w:val="Normal"/>
    <w:link w:val="TitleChar"/>
    <w:qFormat/>
    <w:rsid w:val="001230D2"/>
    <w:pPr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1230D2"/>
    <w:rPr>
      <w:rFonts w:ascii="Times New Roman" w:eastAsia="Times New Roman" w:hAnsi="Times New Roman" w:cs="Times New Roman"/>
      <w:b/>
      <w:i w:val="0"/>
      <w:kern w:val="0"/>
      <w:sz w:val="28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40DE0"/>
    <w:rPr>
      <w:rFonts w:ascii="Palatino Linotype" w:hAnsi="Palatino Linotype"/>
      <w:b w:val="0"/>
      <w:i w:val="0"/>
      <w:color w:val="605E5C"/>
      <w:sz w:val="20"/>
      <w:shd w:val="clear" w:color="auto" w:fill="E1DFDD"/>
    </w:rPr>
  </w:style>
  <w:style w:type="table" w:styleId="TableGrid">
    <w:name w:val="Table Grid"/>
    <w:basedOn w:val="TableNormal"/>
    <w:uiPriority w:val="59"/>
    <w:rsid w:val="00CD15BB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52DA5"/>
    <w:rPr>
      <w:rFonts w:ascii="Palatino Linotype" w:hAnsi="Palatino Linotype"/>
      <w:b w:val="0"/>
      <w:i w:val="0"/>
      <w:color w:val="954F72" w:themeColor="followedHyperlink"/>
      <w:sz w:val="20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44179F"/>
    <w:rPr>
      <w:rFonts w:ascii="Palatino Linotype" w:hAnsi="Palatino Linotype"/>
      <w:b w:val="0"/>
      <w:i w:val="0"/>
      <w:sz w:val="20"/>
    </w:rPr>
  </w:style>
  <w:style w:type="paragraph" w:styleId="NormalWeb">
    <w:name w:val="Normal (Web)"/>
    <w:basedOn w:val="Normal"/>
    <w:uiPriority w:val="99"/>
    <w:unhideWhenUsed/>
    <w:rsid w:val="00F035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Normal"/>
    <w:rsid w:val="0015097F"/>
    <w:rPr>
      <w:rFonts w:ascii=".AppleSystemUIFont" w:eastAsiaTheme="minorEastAsia" w:hAnsi=".AppleSystemUIFont" w:cs="Times New Roman"/>
      <w:sz w:val="29"/>
      <w:szCs w:val="29"/>
    </w:rPr>
  </w:style>
  <w:style w:type="paragraph" w:customStyle="1" w:styleId="p2">
    <w:name w:val="p2"/>
    <w:basedOn w:val="Normal"/>
    <w:rsid w:val="0015097F"/>
    <w:rPr>
      <w:rFonts w:ascii=".AppleSystemUIFont" w:eastAsiaTheme="minorEastAsia" w:hAnsi=".AppleSystemUIFont" w:cs="Times New Roman"/>
      <w:sz w:val="29"/>
      <w:szCs w:val="29"/>
    </w:rPr>
  </w:style>
  <w:style w:type="character" w:customStyle="1" w:styleId="s1">
    <w:name w:val="s1"/>
    <w:basedOn w:val="DefaultParagraphFont"/>
    <w:rsid w:val="0015097F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character" w:customStyle="1" w:styleId="s2">
    <w:name w:val="s2"/>
    <w:basedOn w:val="DefaultParagraphFont"/>
    <w:rsid w:val="00213A15"/>
    <w:rPr>
      <w:rFonts w:ascii="UICTFontTextStyleItalicBody" w:hAnsi="UICTFontTextStyleItalicBody" w:hint="default"/>
      <w:b w:val="0"/>
      <w:bCs w:val="0"/>
      <w:i/>
      <w:iCs/>
      <w:sz w:val="29"/>
      <w:szCs w:val="29"/>
    </w:rPr>
  </w:style>
  <w:style w:type="character" w:customStyle="1" w:styleId="s3">
    <w:name w:val="s3"/>
    <w:basedOn w:val="DefaultParagraphFont"/>
    <w:rsid w:val="00213A15"/>
    <w:rPr>
      <w:rFonts w:ascii="UICTFontTextStyleEmphasizedBody" w:hAnsi="UICTFontTextStyleEmphasizedBody" w:hint="default"/>
      <w:b/>
      <w:bCs/>
      <w:i w:val="0"/>
      <w:iCs w:val="0"/>
      <w:sz w:val="29"/>
      <w:szCs w:val="29"/>
    </w:rPr>
  </w:style>
  <w:style w:type="paragraph" w:customStyle="1" w:styleId="li1">
    <w:name w:val="li1"/>
    <w:basedOn w:val="Normal"/>
    <w:rsid w:val="00213A15"/>
    <w:rPr>
      <w:rFonts w:ascii=".AppleSystemUIFont" w:eastAsiaTheme="minorEastAsia" w:hAnsi=".AppleSystemUIFont" w:cs="Times New Roman"/>
      <w:sz w:val="29"/>
      <w:szCs w:val="29"/>
    </w:rPr>
  </w:style>
  <w:style w:type="character" w:customStyle="1" w:styleId="apple-converted-space">
    <w:name w:val="apple-converted-space"/>
    <w:basedOn w:val="DefaultParagraphFont"/>
    <w:rsid w:val="009148C0"/>
    <w:rPr>
      <w:rFonts w:ascii="Palatino Linotype" w:hAnsi="Palatino Linotype"/>
      <w:b w:val="0"/>
      <w:i w:val="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A3608"/>
    <w:rPr>
      <w:rFonts w:ascii="Palatino Linotype" w:eastAsiaTheme="majorEastAsia" w:hAnsi="Palatino Linotype" w:cs="Times New Roman (Headings CS)"/>
      <w:b/>
      <w:i/>
      <w:color w:val="8E6F3E"/>
      <w:kern w:val="0"/>
      <w:sz w:val="20"/>
      <w:szCs w:val="26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462A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462A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7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5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5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1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0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49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9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7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9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tlook.office.com/bookwithme/user/ed7cd317eadd402b861248e93378f08b@purdue.edu/meetingtype/pmt8dR1yoUOiXzV-KTYCaw2?bookingcode=a79b2e88-23fe-4f25-8192-c726307b7c8c&amp;anonymous&amp;ep=mLinkFromTil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microsoft.com/office/2020/10/relationships/intelligence" Target="intelligence2.xml"/><Relationship Id="rId10" Type="http://schemas.openxmlformats.org/officeDocument/2006/relationships/hyperlink" Target="https://teams.microsoft.com/l/meetup-join/19%3ameeting_NzRjNmFiNmEtOWQzZC00M2E1LWEyMmYtYmNkZWZlOGM3MGFm%40thread.v2/0?context=%7b%22Tid%22%3a%224130bd39-7c53-419c-b1e5-8758d6d63f21%22%2c%22Oid%22%3a%2200ddb19d-14e7-42c2-b4db-e3f5b7e91743%22%7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ams.microsoft.com/l/meetup-join/19%3ameeting_NzRjNmFiNmEtOWQzZC00M2E1LWEyMmYtYmNkZWZlOGM3MGFm%40thread.v2/0?context=%7b%22Tid%22%3a%224130bd39-7c53-419c-b1e5-8758d6d63f21%22%2c%22Oid%22%3a%2200ddb19d-14e7-42c2-b4db-e3f5b7e91743%22%7d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obelliott/Library/Group%20Containers/UBF8T346G9.Office/User%20Content.localized/Templates.localized/MGMT_syllabus.dotx" TargetMode="Externa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MGMT_syllabus.dotx</Template>
  <TotalTime>3</TotalTime>
  <Pages>9</Pages>
  <Words>2702</Words>
  <Characters>15404</Characters>
  <Application>Microsoft Office Word</Application>
  <DocSecurity>0</DocSecurity>
  <Lines>128</Lines>
  <Paragraphs>36</Paragraphs>
  <ScaleCrop>false</ScaleCrop>
  <Company/>
  <LinksUpToDate>false</LinksUpToDate>
  <CharactersWithSpaces>18070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Elliott</dc:creator>
  <cp:keywords/>
  <dc:description/>
  <cp:lastModifiedBy>Ramana prabhu Sana</cp:lastModifiedBy>
  <cp:revision>134</cp:revision>
  <dcterms:created xsi:type="dcterms:W3CDTF">2024-07-29T21:41:00Z</dcterms:created>
  <dcterms:modified xsi:type="dcterms:W3CDTF">2025-10-18T17:01:00Z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2023-05-24T19:54:21Z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34d8480e-db9a-4f00-803c-632be82bbb60</vt:lpwstr>
  </property>
  <property fmtid="{D5CDD505-2E9C-101B-9397-08002B2CF9AE}" pid="8" name="MSIP_Label_4044bd30-2ed7-4c9d-9d12-46200872a97b_ContentBits">
    <vt:lpwstr>0</vt:lpwstr>
  </property>
  <property fmtid="{D5CDD505-2E9C-101B-9397-08002B2CF9AE}" pid="9" name="GrammarlyDocumentId">
    <vt:lpwstr>2a5ec15c1135bf84df32ba0dae7cef713deab586cc4ad5b18fbab148b779ea72</vt:lpwstr>
  </property>
</Properties>
</file>