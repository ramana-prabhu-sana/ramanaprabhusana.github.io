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D4F4" w14:textId="777D9966" w:rsidR="003709EE" w:rsidRDefault="00F40DE0" w:rsidP="00464705">
      <w:pPr>
        <w:rPr>
          <w:rFonts w:ascii="Times New Roman" w:hAnsi="Times New Roman" w:cs="Times New Roman"/>
        </w:rPr>
      </w:pPr>
      <w:r>
        <w:rPr>
          <w:noProof/>
        </w:rPr>
        <w:drawing>
          <wp:inline distT="0" distB="0" distL="0" distR="0" wp14:anchorId="2872C7EE" wp14:editId="5D9F37BE">
            <wp:extent cx="6011501" cy="589362"/>
            <wp:effectExtent l="0" t="0" r="0" b="0"/>
            <wp:docPr id="3285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909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209980" cy="608821"/>
                    </a:xfrm>
                    <a:prstGeom prst="rect">
                      <a:avLst/>
                    </a:prstGeom>
                  </pic:spPr>
                </pic:pic>
              </a:graphicData>
            </a:graphic>
          </wp:inline>
        </w:drawing>
      </w:r>
    </w:p>
    <w:p w14:paraId="3DE6305B" w14:textId="77777777" w:rsidR="00F40DE0" w:rsidRDefault="00F40DE0" w:rsidP="00464705"/>
    <w:p w14:paraId="00455D6A" w14:textId="715C57FD" w:rsidR="001230D2" w:rsidRPr="00686D20" w:rsidRDefault="00686D20" w:rsidP="00686D20">
      <w:pPr>
        <w:pStyle w:val="Heading1"/>
      </w:pPr>
      <w:r>
        <w:t xml:space="preserve">MGMT 59000 – </w:t>
      </w:r>
      <w:r w:rsidR="003E1798">
        <w:t>Cloud Computing</w:t>
      </w:r>
    </w:p>
    <w:p w14:paraId="001D6C7A" w14:textId="741E786E" w:rsidR="001230D2" w:rsidRPr="00464705" w:rsidRDefault="00950463" w:rsidP="00464705">
      <w:pPr>
        <w:rPr>
          <w:b/>
          <w:bCs/>
        </w:rPr>
      </w:pPr>
      <w:r w:rsidRPr="409224E5">
        <w:rPr>
          <w:b/>
          <w:bCs/>
        </w:rPr>
        <w:t>Fall 202</w:t>
      </w:r>
      <w:r w:rsidR="63BEB412" w:rsidRPr="409224E5">
        <w:rPr>
          <w:b/>
          <w:bCs/>
        </w:rPr>
        <w:t>5</w:t>
      </w:r>
      <w:r w:rsidRPr="409224E5">
        <w:rPr>
          <w:b/>
          <w:bCs/>
        </w:rPr>
        <w:t xml:space="preserve">, Mod. </w:t>
      </w:r>
      <w:r w:rsidR="00601697">
        <w:rPr>
          <w:b/>
          <w:bCs/>
        </w:rPr>
        <w:t>2</w:t>
      </w:r>
      <w:r>
        <w:tab/>
      </w:r>
      <w:r>
        <w:tab/>
      </w:r>
      <w:r w:rsidR="00601697">
        <w:rPr>
          <w:b/>
          <w:bCs/>
        </w:rPr>
        <w:t>W</w:t>
      </w:r>
      <w:r w:rsidRPr="409224E5">
        <w:rPr>
          <w:b/>
          <w:bCs/>
        </w:rPr>
        <w:t xml:space="preserve"> </w:t>
      </w:r>
      <w:r w:rsidR="00601697">
        <w:rPr>
          <w:b/>
          <w:bCs/>
        </w:rPr>
        <w:t>8:00-9:30a</w:t>
      </w:r>
      <w:r w:rsidRPr="409224E5">
        <w:rPr>
          <w:b/>
          <w:bCs/>
        </w:rPr>
        <w:t>m</w:t>
      </w:r>
      <w:r>
        <w:tab/>
      </w:r>
      <w:r>
        <w:tab/>
      </w:r>
      <w:r w:rsidR="00601697">
        <w:tab/>
      </w:r>
      <w:r w:rsidR="001230D2" w:rsidRPr="409224E5">
        <w:rPr>
          <w:b/>
          <w:bCs/>
        </w:rPr>
        <w:t xml:space="preserve">CRN# </w:t>
      </w:r>
      <w:r w:rsidR="00560399">
        <w:rPr>
          <w:b/>
          <w:bCs/>
        </w:rPr>
        <w:t>31252</w:t>
      </w:r>
    </w:p>
    <w:p w14:paraId="300C04B0" w14:textId="2F410B2F" w:rsidR="00E02302" w:rsidRPr="00464705" w:rsidRDefault="009E29B7" w:rsidP="409224E5">
      <w:pPr>
        <w:rPr>
          <w:b/>
          <w:bCs/>
        </w:rPr>
      </w:pPr>
      <w:r>
        <w:rPr>
          <w:b/>
          <w:bCs/>
        </w:rPr>
        <w:t>FORS 216</w:t>
      </w:r>
      <w:r w:rsidR="00E02302">
        <w:tab/>
      </w:r>
      <w:r w:rsidR="00E02302">
        <w:tab/>
      </w:r>
    </w:p>
    <w:p w14:paraId="3A79882F" w14:textId="752A1B13" w:rsidR="00E02302" w:rsidRPr="00464705" w:rsidRDefault="00E02302" w:rsidP="00464705">
      <w:pPr>
        <w:rPr>
          <w:b/>
          <w:bCs/>
        </w:rPr>
      </w:pPr>
      <w:r w:rsidRPr="409224E5">
        <w:rPr>
          <w:b/>
          <w:bCs/>
        </w:rPr>
        <w:t xml:space="preserve">Credit Hours: </w:t>
      </w:r>
      <w:r w:rsidR="006239C5">
        <w:rPr>
          <w:b/>
          <w:bCs/>
        </w:rPr>
        <w:t>1 credit</w:t>
      </w:r>
      <w:r w:rsidRPr="409224E5">
        <w:rPr>
          <w:b/>
          <w:bCs/>
        </w:rPr>
        <w:t xml:space="preserve"> </w:t>
      </w:r>
    </w:p>
    <w:p w14:paraId="5DDB2BD0" w14:textId="336E0247" w:rsidR="00686D20" w:rsidRDefault="00686D20" w:rsidP="00686D20">
      <w:pPr>
        <w:pStyle w:val="Heading1"/>
      </w:pPr>
      <w:r>
        <w:t>Contact Information &amp; Office Hours</w:t>
      </w:r>
    </w:p>
    <w:p w14:paraId="6F8AAF6D" w14:textId="7629F255" w:rsidR="001230D2" w:rsidRPr="0072341B" w:rsidRDefault="001230D2" w:rsidP="00464705">
      <w:pPr>
        <w:rPr>
          <w:b/>
          <w:bCs/>
        </w:rPr>
      </w:pPr>
      <w:r w:rsidRPr="0072341B">
        <w:rPr>
          <w:b/>
          <w:bCs/>
        </w:rPr>
        <w:t xml:space="preserve">Instructor: </w:t>
      </w:r>
      <w:r w:rsidR="00205847">
        <w:t>Dr. Rob Elliott</w:t>
      </w:r>
    </w:p>
    <w:p w14:paraId="5A30DD57" w14:textId="54F7B69B" w:rsidR="001230D2" w:rsidRDefault="001230D2" w:rsidP="00464705">
      <w:r w:rsidRPr="409224E5">
        <w:rPr>
          <w:b/>
          <w:bCs/>
        </w:rPr>
        <w:t>Office Location</w:t>
      </w:r>
      <w:r w:rsidR="00E02302" w:rsidRPr="409224E5">
        <w:rPr>
          <w:b/>
          <w:bCs/>
        </w:rPr>
        <w:t>:</w:t>
      </w:r>
      <w:r w:rsidR="00E02302">
        <w:t xml:space="preserve"> </w:t>
      </w:r>
      <w:r w:rsidR="006A1DB9">
        <w:t xml:space="preserve">YONG </w:t>
      </w:r>
      <w:r w:rsidR="009E29B7">
        <w:t>1018</w:t>
      </w:r>
    </w:p>
    <w:p w14:paraId="333B7824" w14:textId="2A17C33A" w:rsidR="001230D2" w:rsidRDefault="001230D2" w:rsidP="409224E5">
      <w:pPr>
        <w:rPr>
          <w:rFonts w:eastAsia="Palatino Linotype" w:cs="Palatino Linotype"/>
          <w:color w:val="000000" w:themeColor="text1"/>
        </w:rPr>
      </w:pPr>
      <w:r w:rsidRPr="409224E5">
        <w:rPr>
          <w:b/>
          <w:bCs/>
        </w:rPr>
        <w:t>Office Hours</w:t>
      </w:r>
      <w:r w:rsidR="1508FF56" w:rsidRPr="409224E5">
        <w:rPr>
          <w:rFonts w:eastAsia="Palatino Linotype" w:cs="Palatino Linotype"/>
          <w:b/>
          <w:bCs/>
          <w:color w:val="000000" w:themeColor="text1"/>
        </w:rPr>
        <w:t>:</w:t>
      </w:r>
      <w:r w:rsidR="1508FF56" w:rsidRPr="409224E5">
        <w:rPr>
          <w:rFonts w:eastAsia="Palatino Linotype" w:cs="Palatino Linotype"/>
          <w:color w:val="000000" w:themeColor="text1"/>
        </w:rPr>
        <w:t xml:space="preserve"> </w:t>
      </w:r>
    </w:p>
    <w:p w14:paraId="34FF15C5" w14:textId="3C068E3C" w:rsidR="1508FF56" w:rsidRDefault="1508FF56" w:rsidP="409224E5">
      <w:pPr>
        <w:pStyle w:val="ListParagraph"/>
        <w:numPr>
          <w:ilvl w:val="0"/>
          <w:numId w:val="1"/>
        </w:numPr>
        <w:rPr>
          <w:rFonts w:eastAsia="Palatino Linotype" w:cs="Palatino Linotype"/>
          <w:color w:val="000000" w:themeColor="text1"/>
        </w:rPr>
      </w:pPr>
      <w:r w:rsidRPr="409224E5">
        <w:rPr>
          <w:rFonts w:eastAsia="Palatino Linotype" w:cs="Palatino Linotype"/>
          <w:color w:val="000000" w:themeColor="text1"/>
        </w:rPr>
        <w:t xml:space="preserve">In-Person: Wednesdays </w:t>
      </w:r>
      <w:r w:rsidR="001A5587">
        <w:rPr>
          <w:rFonts w:eastAsia="Palatino Linotype" w:cs="Palatino Linotype"/>
          <w:color w:val="000000" w:themeColor="text1"/>
        </w:rPr>
        <w:t>10:</w:t>
      </w:r>
      <w:r w:rsidR="009E29B7">
        <w:rPr>
          <w:rFonts w:eastAsia="Palatino Linotype" w:cs="Palatino Linotype"/>
          <w:color w:val="000000" w:themeColor="text1"/>
        </w:rPr>
        <w:t>0</w:t>
      </w:r>
      <w:r w:rsidR="001A5587">
        <w:rPr>
          <w:rFonts w:eastAsia="Palatino Linotype" w:cs="Palatino Linotype"/>
          <w:color w:val="000000" w:themeColor="text1"/>
        </w:rPr>
        <w:t>0-</w:t>
      </w:r>
      <w:r w:rsidR="009E29B7">
        <w:rPr>
          <w:rFonts w:eastAsia="Palatino Linotype" w:cs="Palatino Linotype"/>
          <w:color w:val="000000" w:themeColor="text1"/>
        </w:rPr>
        <w:t>11:30am</w:t>
      </w:r>
      <w:r w:rsidRPr="409224E5">
        <w:rPr>
          <w:rFonts w:eastAsia="Palatino Linotype" w:cs="Palatino Linotype"/>
          <w:color w:val="000000" w:themeColor="text1"/>
        </w:rPr>
        <w:t xml:space="preserve"> YONG </w:t>
      </w:r>
      <w:r w:rsidR="009E29B7">
        <w:rPr>
          <w:rFonts w:eastAsia="Palatino Linotype" w:cs="Palatino Linotype"/>
          <w:color w:val="000000" w:themeColor="text1"/>
        </w:rPr>
        <w:t>1018</w:t>
      </w:r>
    </w:p>
    <w:p w14:paraId="1FD4D6FD" w14:textId="06736A33" w:rsidR="1508FF56" w:rsidRDefault="1508FF56" w:rsidP="409224E5">
      <w:pPr>
        <w:pStyle w:val="ListParagraph"/>
        <w:numPr>
          <w:ilvl w:val="0"/>
          <w:numId w:val="1"/>
        </w:numPr>
        <w:rPr>
          <w:rFonts w:eastAsia="Palatino Linotype" w:cs="Palatino Linotype"/>
          <w:color w:val="000000" w:themeColor="text1"/>
        </w:rPr>
      </w:pPr>
      <w:r w:rsidRPr="409224E5">
        <w:rPr>
          <w:rFonts w:eastAsia="Palatino Linotype" w:cs="Palatino Linotype"/>
          <w:color w:val="000000" w:themeColor="text1"/>
        </w:rPr>
        <w:t xml:space="preserve">Online: </w:t>
      </w:r>
      <w:hyperlink r:id="rId9">
        <w:r w:rsidRPr="409224E5">
          <w:rPr>
            <w:rStyle w:val="Hyperlink"/>
            <w:rFonts w:eastAsia="Palatino Linotype" w:cs="Palatino Linotype"/>
            <w:sz w:val="22"/>
          </w:rPr>
          <w:t>Schedule an Office Hour here</w:t>
        </w:r>
      </w:hyperlink>
    </w:p>
    <w:p w14:paraId="52D59041" w14:textId="255C9C1D" w:rsidR="001230D2" w:rsidRDefault="00E02302" w:rsidP="00464705">
      <w:pPr>
        <w:rPr>
          <w:b/>
          <w:bCs/>
        </w:rPr>
      </w:pPr>
      <w:r>
        <w:rPr>
          <w:b/>
          <w:bCs/>
        </w:rPr>
        <w:t xml:space="preserve">How to Contact Instructor: </w:t>
      </w:r>
      <w:r w:rsidR="006A1DB9" w:rsidRPr="00543D7F">
        <w:t>Contact via Microsoft Teams or ree@purdue.edu</w:t>
      </w:r>
    </w:p>
    <w:p w14:paraId="3D5438BF" w14:textId="6C301CF5" w:rsidR="001230D2" w:rsidRPr="00686D20" w:rsidRDefault="00781CC4" w:rsidP="00464705">
      <w:r>
        <w:t>Email responses will be within 1-2 business days.</w:t>
      </w:r>
    </w:p>
    <w:p w14:paraId="172D6D2A" w14:textId="222010B1" w:rsidR="001230D2" w:rsidRPr="0072341B" w:rsidRDefault="00686D20" w:rsidP="00686D20">
      <w:pPr>
        <w:pStyle w:val="Heading1"/>
      </w:pPr>
      <w:r>
        <w:t>Course Description</w:t>
      </w:r>
    </w:p>
    <w:p w14:paraId="1C0F4D39" w14:textId="4E15ED85" w:rsidR="000F331A" w:rsidRPr="005758BB" w:rsidRDefault="00FB591C" w:rsidP="00464705">
      <w:pPr>
        <w:divId w:val="966010959"/>
      </w:pPr>
      <w:r>
        <w:t>This course</w:t>
      </w:r>
      <w:r w:rsidR="001477C6">
        <w:t xml:space="preserve"> </w:t>
      </w:r>
      <w:r w:rsidR="00450F16">
        <w:t xml:space="preserve">provides students with a comprehensive introduction to cloud computing concepts and practices, using </w:t>
      </w:r>
      <w:r w:rsidR="2749E3E0">
        <w:t>Amazon Web Services (AWS)</w:t>
      </w:r>
      <w:r w:rsidR="00450F16">
        <w:t xml:space="preserve"> as the primary platform. Throughout the course, students will explore key cloud services, including compute, storage, networking, and security, while gaining hands-on experience with A</w:t>
      </w:r>
      <w:r w:rsidR="412220CF">
        <w:t xml:space="preserve">WS’ </w:t>
      </w:r>
      <w:r w:rsidR="00450F16">
        <w:t xml:space="preserve">tools and services. The curriculum is designed to prepare students for the </w:t>
      </w:r>
      <w:hyperlink r:id="rId10" w:history="1">
        <w:r w:rsidR="00450F16" w:rsidRPr="0002506F">
          <w:rPr>
            <w:rStyle w:val="Hyperlink"/>
            <w:sz w:val="22"/>
          </w:rPr>
          <w:t>A</w:t>
        </w:r>
        <w:r w:rsidR="0329C209" w:rsidRPr="0002506F">
          <w:rPr>
            <w:rStyle w:val="Hyperlink"/>
            <w:sz w:val="22"/>
          </w:rPr>
          <w:t>WS Certifi</w:t>
        </w:r>
        <w:r w:rsidR="008056F9" w:rsidRPr="0002506F">
          <w:rPr>
            <w:rStyle w:val="Hyperlink"/>
            <w:sz w:val="22"/>
          </w:rPr>
          <w:t>ed</w:t>
        </w:r>
        <w:r w:rsidR="007D1622" w:rsidRPr="0002506F">
          <w:rPr>
            <w:rStyle w:val="Hyperlink"/>
            <w:sz w:val="22"/>
          </w:rPr>
          <w:t xml:space="preserve"> </w:t>
        </w:r>
        <w:r w:rsidR="002709C8" w:rsidRPr="0002506F">
          <w:rPr>
            <w:rStyle w:val="Hyperlink"/>
            <w:sz w:val="22"/>
          </w:rPr>
          <w:t>Cloud Practitioner</w:t>
        </w:r>
        <w:r w:rsidR="00450F16" w:rsidRPr="0002506F">
          <w:rPr>
            <w:rStyle w:val="Hyperlink"/>
            <w:sz w:val="22"/>
          </w:rPr>
          <w:t xml:space="preserve"> certification exam</w:t>
        </w:r>
      </w:hyperlink>
      <w:r w:rsidR="00450F16">
        <w:t xml:space="preserve">, ensuring they understand core cloud principles, deployment models, and </w:t>
      </w:r>
      <w:r w:rsidR="002709C8">
        <w:t>AWS’</w:t>
      </w:r>
      <w:r w:rsidR="00450F16">
        <w:t xml:space="preserve"> role in modern IT infrastructure. By the end of the course, students will be equipped with the foundational knowledge and practical skills needed to leverage cloud technologies effectively in various business and IT environments.</w:t>
      </w:r>
    </w:p>
    <w:p w14:paraId="745DCADF" w14:textId="345A3846" w:rsidR="000F331A" w:rsidRDefault="000F331A" w:rsidP="00464705">
      <w:pPr>
        <w:pStyle w:val="Heading2"/>
      </w:pPr>
      <w:r w:rsidRPr="005758BB">
        <w:t xml:space="preserve">Student Learning </w:t>
      </w:r>
      <w:r w:rsidRPr="00464705">
        <w:t>Outcomes</w:t>
      </w:r>
    </w:p>
    <w:p w14:paraId="06B349AE" w14:textId="05477AA7" w:rsidR="004A09D0" w:rsidRPr="004A09D0" w:rsidRDefault="004A09D0" w:rsidP="004A09D0">
      <w:r>
        <w:t>At the conclusion of this course, students will be able to:</w:t>
      </w:r>
    </w:p>
    <w:p w14:paraId="25DF9995" w14:textId="6BAFC9C5" w:rsidR="000F331A" w:rsidRDefault="00A17877" w:rsidP="008E399A">
      <w:pPr>
        <w:pStyle w:val="ListParagraph"/>
        <w:numPr>
          <w:ilvl w:val="0"/>
          <w:numId w:val="3"/>
        </w:numPr>
        <w:divId w:val="1984658036"/>
      </w:pPr>
      <w:r w:rsidRPr="00A17877">
        <w:t>Explain the fundamental concepts of cloud computing, including its benefits, deployment models, and service models (IaaS, PaaS, SaaS)</w:t>
      </w:r>
    </w:p>
    <w:p w14:paraId="372AE3CF" w14:textId="4CA7A2A4" w:rsidR="00A17877" w:rsidRDefault="00A17877" w:rsidP="008E399A">
      <w:pPr>
        <w:pStyle w:val="ListParagraph"/>
        <w:numPr>
          <w:ilvl w:val="0"/>
          <w:numId w:val="3"/>
        </w:numPr>
        <w:divId w:val="1984658036"/>
      </w:pPr>
      <w:r>
        <w:t xml:space="preserve">Be proficient in navigating the </w:t>
      </w:r>
      <w:r w:rsidR="002709C8">
        <w:t>AWS dashboard</w:t>
      </w:r>
      <w:r>
        <w:t xml:space="preserve"> and using core </w:t>
      </w:r>
      <w:r w:rsidR="002709C8">
        <w:t>AWS</w:t>
      </w:r>
      <w:r>
        <w:t xml:space="preserve"> services such as compute, storage, and networking</w:t>
      </w:r>
    </w:p>
    <w:p w14:paraId="1D66004A" w14:textId="0841BF38" w:rsidR="00A17877" w:rsidRDefault="00DE2075" w:rsidP="008E399A">
      <w:pPr>
        <w:pStyle w:val="ListParagraph"/>
        <w:numPr>
          <w:ilvl w:val="0"/>
          <w:numId w:val="3"/>
        </w:numPr>
        <w:divId w:val="1984658036"/>
      </w:pPr>
      <w:r>
        <w:t xml:space="preserve">Implement basic security measures and compliance policies using </w:t>
      </w:r>
      <w:r w:rsidR="002709C8">
        <w:t>AWS</w:t>
      </w:r>
      <w:r>
        <w:t xml:space="preserve"> tools</w:t>
      </w:r>
    </w:p>
    <w:p w14:paraId="0E48C685" w14:textId="27056593" w:rsidR="00DE2075" w:rsidRDefault="00370A88" w:rsidP="008E399A">
      <w:pPr>
        <w:pStyle w:val="ListParagraph"/>
        <w:numPr>
          <w:ilvl w:val="0"/>
          <w:numId w:val="3"/>
        </w:numPr>
        <w:divId w:val="1984658036"/>
      </w:pPr>
      <w:r>
        <w:t xml:space="preserve">Manage </w:t>
      </w:r>
      <w:r w:rsidR="002709C8">
        <w:t>AWS</w:t>
      </w:r>
      <w:r>
        <w:t xml:space="preserve"> resources effectively, including monitoring usage and optimizing costs</w:t>
      </w:r>
    </w:p>
    <w:p w14:paraId="13DEA575" w14:textId="6D864118" w:rsidR="00370A88" w:rsidRPr="00A17877" w:rsidRDefault="005F6AB5" w:rsidP="008E399A">
      <w:pPr>
        <w:pStyle w:val="ListParagraph"/>
        <w:numPr>
          <w:ilvl w:val="0"/>
          <w:numId w:val="3"/>
        </w:numPr>
        <w:divId w:val="1984658036"/>
      </w:pPr>
      <w:r>
        <w:t xml:space="preserve">Deploy functions and applications on the </w:t>
      </w:r>
      <w:r w:rsidR="002709C8">
        <w:t>AWS</w:t>
      </w:r>
      <w:r>
        <w:t xml:space="preserve"> platform</w:t>
      </w:r>
    </w:p>
    <w:p w14:paraId="7694D75C" w14:textId="4E8ACD13" w:rsidR="000F331A" w:rsidRDefault="00464705" w:rsidP="00464705">
      <w:pPr>
        <w:pStyle w:val="Heading1"/>
      </w:pPr>
      <w:r>
        <w:lastRenderedPageBreak/>
        <w:t>Course Requirements</w:t>
      </w:r>
    </w:p>
    <w:p w14:paraId="5AFD3118" w14:textId="762AF436" w:rsidR="00455CD5" w:rsidRPr="000322CA" w:rsidRDefault="000B2468" w:rsidP="00464705">
      <w:pPr>
        <w:pStyle w:val="Heading2"/>
        <w:divId w:val="1159734657"/>
      </w:pPr>
      <w:r w:rsidRPr="000322CA">
        <w:t>Textbook</w:t>
      </w:r>
    </w:p>
    <w:p w14:paraId="4FF16C3F" w14:textId="0F7D99B7" w:rsidR="00455CD5" w:rsidRPr="00464705" w:rsidRDefault="00A02D9F" w:rsidP="0050642C">
      <w:pPr>
        <w:pStyle w:val="ListParagraph"/>
        <w:numPr>
          <w:ilvl w:val="0"/>
          <w:numId w:val="5"/>
        </w:numPr>
        <w:divId w:val="1159734657"/>
      </w:pPr>
      <w:r>
        <w:rPr>
          <w:b/>
          <w:bCs/>
        </w:rPr>
        <w:t>Classroom readings</w:t>
      </w:r>
      <w:r w:rsidR="00213A15" w:rsidRPr="00464705">
        <w:t xml:space="preserve"> will be assigned and are </w:t>
      </w:r>
      <w:r w:rsidR="00213A15" w:rsidRPr="00464705">
        <w:rPr>
          <w:i/>
          <w:iCs/>
        </w:rPr>
        <w:t>required</w:t>
      </w:r>
      <w:r w:rsidR="00213A15" w:rsidRPr="00464705">
        <w:t>!</w:t>
      </w:r>
    </w:p>
    <w:p w14:paraId="1F4D4B30" w14:textId="728B3BA3" w:rsidR="00213A15" w:rsidRPr="000322CA" w:rsidRDefault="00213A15" w:rsidP="00464705">
      <w:pPr>
        <w:pStyle w:val="Heading2"/>
        <w:divId w:val="1159734657"/>
      </w:pPr>
      <w:r w:rsidRPr="000322CA">
        <w:t>Software Resources</w:t>
      </w:r>
    </w:p>
    <w:p w14:paraId="58DA6478" w14:textId="6E2C32D9" w:rsidR="00455CD5" w:rsidRDefault="00213A15" w:rsidP="00464705">
      <w:pPr>
        <w:divId w:val="1159734657"/>
      </w:pPr>
      <w:r w:rsidRPr="000B2468">
        <w:t xml:space="preserve">Students will be provided </w:t>
      </w:r>
      <w:r w:rsidR="00E774F7">
        <w:t>with FREE sandbox instances to learn the</w:t>
      </w:r>
      <w:r w:rsidRPr="000B2468">
        <w:t xml:space="preserve"> cloud platform services used in this course. </w:t>
      </w:r>
      <w:r w:rsidRPr="00E774F7">
        <w:rPr>
          <w:i/>
          <w:iCs/>
        </w:rPr>
        <w:t>You should not pay out of pocket for any cloud services and should not use your credit card when registering for these services.</w:t>
      </w:r>
    </w:p>
    <w:p w14:paraId="45AAF3A2" w14:textId="23AA17C6" w:rsidR="00213A15" w:rsidRPr="00CE6D5C" w:rsidRDefault="00213A15" w:rsidP="00464705">
      <w:pPr>
        <w:pStyle w:val="Heading2"/>
        <w:divId w:val="1159734657"/>
      </w:pPr>
      <w:r w:rsidRPr="00CE6D5C">
        <w:t>Prerequisite Knowledge</w:t>
      </w:r>
    </w:p>
    <w:p w14:paraId="4A5170D5" w14:textId="2A987592" w:rsidR="00213A15" w:rsidRPr="00464705" w:rsidRDefault="75551D7B" w:rsidP="008E399A">
      <w:pPr>
        <w:pStyle w:val="ListParagraph"/>
        <w:numPr>
          <w:ilvl w:val="0"/>
          <w:numId w:val="4"/>
        </w:numPr>
        <w:divId w:val="1159734657"/>
      </w:pPr>
      <w:r w:rsidRPr="00464705">
        <w:t xml:space="preserve">Students </w:t>
      </w:r>
      <w:r w:rsidR="00E774F7">
        <w:rPr>
          <w:b/>
          <w:bCs/>
        </w:rPr>
        <w:t>SHOULD</w:t>
      </w:r>
      <w:r w:rsidRPr="00464705">
        <w:rPr>
          <w:b/>
          <w:bCs/>
        </w:rPr>
        <w:t xml:space="preserve"> </w:t>
      </w:r>
      <w:r w:rsidRPr="00464705">
        <w:t>have a fundamental understanding of the Python programming language before the course starts.</w:t>
      </w:r>
      <w:r w:rsidR="00213A15" w:rsidRPr="00464705">
        <w:t xml:space="preserve"> (</w:t>
      </w:r>
      <w:r w:rsidR="00311F87">
        <w:t>Programming expectations are very light</w:t>
      </w:r>
      <w:r w:rsidR="00CE28EE">
        <w:t xml:space="preserve"> but will be necessary for a few assessments.)</w:t>
      </w:r>
    </w:p>
    <w:p w14:paraId="2890E714" w14:textId="708E5FA1" w:rsidR="00455CD5" w:rsidRDefault="00213A15" w:rsidP="00E774F7">
      <w:pPr>
        <w:pStyle w:val="ListParagraph"/>
        <w:numPr>
          <w:ilvl w:val="0"/>
          <w:numId w:val="4"/>
        </w:numPr>
        <w:divId w:val="1159734657"/>
      </w:pPr>
      <w:r w:rsidRPr="00464705">
        <w:t xml:space="preserve">Students </w:t>
      </w:r>
      <w:r w:rsidRPr="00464705">
        <w:rPr>
          <w:b/>
          <w:bCs/>
        </w:rPr>
        <w:t>SHOULD</w:t>
      </w:r>
      <w:r w:rsidRPr="00464705">
        <w:t xml:space="preserve"> have a basic understanding of fundamental Linux command line commands (creating/copying files, etc.)</w:t>
      </w:r>
    </w:p>
    <w:p w14:paraId="5728C0C1" w14:textId="77777777" w:rsidR="00E774F7" w:rsidRDefault="00E774F7" w:rsidP="00E774F7">
      <w:pPr>
        <w:pStyle w:val="ListParagraph"/>
        <w:divId w:val="1159734657"/>
      </w:pPr>
    </w:p>
    <w:p w14:paraId="3C1C6BBF" w14:textId="2C0BC806" w:rsidR="00F40DE0" w:rsidRPr="00CE6D5C" w:rsidRDefault="00213A15" w:rsidP="00464705">
      <w:pPr>
        <w:divId w:val="1159734657"/>
      </w:pPr>
      <w:r w:rsidRPr="000B2468">
        <w:t>Sample programs and reference materials will be provided when necessary. Students must be comfortable seeking solutions from other resources as well.</w:t>
      </w:r>
      <w:bookmarkStart w:id="0" w:name="_heading=h.1fob9te" w:colFirst="0" w:colLast="0"/>
      <w:bookmarkStart w:id="1" w:name="_heading=h.3znysh7" w:colFirst="0" w:colLast="0"/>
      <w:bookmarkEnd w:id="0"/>
      <w:bookmarkEnd w:id="1"/>
    </w:p>
    <w:p w14:paraId="310CDEE3" w14:textId="77A42625" w:rsidR="009545B1" w:rsidRPr="00CE6D5C" w:rsidRDefault="009545B1" w:rsidP="00464705">
      <w:pPr>
        <w:pStyle w:val="Heading2"/>
      </w:pPr>
      <w:r w:rsidRPr="00CE6D5C">
        <w:t>Other Resources</w:t>
      </w:r>
    </w:p>
    <w:p w14:paraId="4C7F3AE2" w14:textId="66E2CDEE" w:rsidR="00464705" w:rsidRDefault="00E774F7" w:rsidP="00E774F7">
      <w:pPr>
        <w:pStyle w:val="ListParagraph"/>
        <w:numPr>
          <w:ilvl w:val="0"/>
          <w:numId w:val="4"/>
        </w:numPr>
      </w:pPr>
      <w:r>
        <w:t xml:space="preserve">AWS Academy course in Canvas (discussed in the </w:t>
      </w:r>
      <w:proofErr w:type="gramStart"/>
      <w:r>
        <w:t>first class</w:t>
      </w:r>
      <w:proofErr w:type="gramEnd"/>
      <w:r>
        <w:t xml:space="preserve"> meeting)</w:t>
      </w:r>
    </w:p>
    <w:p w14:paraId="3694F8E8" w14:textId="77777777" w:rsidR="00A828DB" w:rsidRPr="00F40DE0" w:rsidRDefault="00A828DB" w:rsidP="00464705"/>
    <w:p w14:paraId="76930ADE" w14:textId="62C12B7C" w:rsidR="004B084E" w:rsidRPr="00464705" w:rsidRDefault="00464705" w:rsidP="00464705">
      <w:pPr>
        <w:pStyle w:val="Heading1"/>
      </w:pPr>
      <w:r>
        <w:t>Assignments/Assessments</w:t>
      </w:r>
    </w:p>
    <w:p w14:paraId="25A88DFC" w14:textId="77777777" w:rsidR="00A330F8" w:rsidRDefault="00A330F8" w:rsidP="00A330F8">
      <w:pPr>
        <w:divId w:val="1236819946"/>
      </w:pPr>
      <w:r>
        <w:t>This is intended to be a highly interactive course where students will be expected to engage in discussions and participate in hands-on activities both during class time and outside the classroom. Students will demonstrate proficiency in the course’s topics in several ways.</w:t>
      </w:r>
    </w:p>
    <w:p w14:paraId="4E5BBB30" w14:textId="77777777" w:rsidR="00A330F8" w:rsidRDefault="00A330F8" w:rsidP="00A330F8">
      <w:pPr>
        <w:divId w:val="1236819946"/>
      </w:pPr>
    </w:p>
    <w:p w14:paraId="30290016" w14:textId="0274E69C" w:rsidR="00A330F8" w:rsidRDefault="003154AA" w:rsidP="0050642C">
      <w:pPr>
        <w:pStyle w:val="ListParagraph"/>
        <w:numPr>
          <w:ilvl w:val="0"/>
          <w:numId w:val="14"/>
        </w:numPr>
        <w:divId w:val="1236819946"/>
      </w:pPr>
      <w:r>
        <w:t>AWS</w:t>
      </w:r>
      <w:r w:rsidR="00D47B20">
        <w:t xml:space="preserve"> Knowledge Checks</w:t>
      </w:r>
      <w:r w:rsidR="00CF7AE8">
        <w:t xml:space="preserve"> (</w:t>
      </w:r>
      <w:r w:rsidR="22824DE3">
        <w:t>8</w:t>
      </w:r>
      <w:r w:rsidR="00CF7AE8">
        <w:t>)</w:t>
      </w:r>
      <w:r w:rsidR="00A330F8">
        <w:t xml:space="preserve"> (</w:t>
      </w:r>
      <w:r w:rsidR="00CF7AE8">
        <w:t>10</w:t>
      </w:r>
      <w:r w:rsidR="00A330F8">
        <w:t>% of final grade)</w:t>
      </w:r>
    </w:p>
    <w:p w14:paraId="2FF50D7B" w14:textId="0367622E" w:rsidR="00A330F8" w:rsidRDefault="00825239" w:rsidP="0050642C">
      <w:pPr>
        <w:pStyle w:val="ListParagraph"/>
        <w:numPr>
          <w:ilvl w:val="0"/>
          <w:numId w:val="14"/>
        </w:numPr>
        <w:divId w:val="1236819946"/>
      </w:pPr>
      <w:r>
        <w:t>Cloud Adoption Case Study</w:t>
      </w:r>
      <w:r w:rsidR="00A330F8">
        <w:t xml:space="preserve"> (</w:t>
      </w:r>
      <w:r w:rsidR="00CF7AE8">
        <w:t>20</w:t>
      </w:r>
      <w:r w:rsidR="00A330F8">
        <w:t>% of final grade)</w:t>
      </w:r>
    </w:p>
    <w:p w14:paraId="55CF9E2E" w14:textId="77777777" w:rsidR="00031FE5" w:rsidRDefault="00825239" w:rsidP="00031FE5">
      <w:pPr>
        <w:pStyle w:val="ListParagraph"/>
        <w:numPr>
          <w:ilvl w:val="0"/>
          <w:numId w:val="14"/>
        </w:numPr>
        <w:divId w:val="1236819946"/>
      </w:pPr>
      <w:r>
        <w:t xml:space="preserve">AWS </w:t>
      </w:r>
      <w:r w:rsidR="00CF7AE8">
        <w:t>Hands-On Labs (5) (10% of final grade)</w:t>
      </w:r>
    </w:p>
    <w:p w14:paraId="6712F814" w14:textId="74C0566D" w:rsidR="00A330F8" w:rsidRDefault="00031FE5" w:rsidP="00031FE5">
      <w:pPr>
        <w:pStyle w:val="ListParagraph"/>
        <w:numPr>
          <w:ilvl w:val="0"/>
          <w:numId w:val="14"/>
        </w:numPr>
        <w:divId w:val="1236819946"/>
      </w:pPr>
      <w:r>
        <w:t>AWS-style Certification “Exams” (2)</w:t>
      </w:r>
      <w:r w:rsidR="00A330F8">
        <w:t xml:space="preserve"> (</w:t>
      </w:r>
      <w:r>
        <w:t>3</w:t>
      </w:r>
      <w:r w:rsidR="00A330F8">
        <w:t>0% of final grade)</w:t>
      </w:r>
    </w:p>
    <w:p w14:paraId="5DC413A5" w14:textId="0848ECBC" w:rsidR="00A330F8" w:rsidRDefault="007A743A" w:rsidP="0050642C">
      <w:pPr>
        <w:pStyle w:val="ListParagraph"/>
        <w:numPr>
          <w:ilvl w:val="0"/>
          <w:numId w:val="14"/>
        </w:numPr>
        <w:divId w:val="1236819946"/>
      </w:pPr>
      <w:r>
        <w:t>Final</w:t>
      </w:r>
      <w:r w:rsidR="00A330F8">
        <w:t xml:space="preserve"> Project</w:t>
      </w:r>
      <w:r w:rsidR="00031FE5">
        <w:t>/Certification</w:t>
      </w:r>
      <w:r w:rsidR="00A330F8">
        <w:t xml:space="preserve"> (</w:t>
      </w:r>
      <w:r w:rsidR="00031FE5">
        <w:t>3</w:t>
      </w:r>
      <w:r>
        <w:t>0</w:t>
      </w:r>
      <w:r w:rsidR="00A330F8">
        <w:t>% of final grade)</w:t>
      </w:r>
    </w:p>
    <w:p w14:paraId="46328EDC" w14:textId="77777777" w:rsidR="00A330F8" w:rsidRDefault="00A330F8" w:rsidP="00A330F8">
      <w:pPr>
        <w:pStyle w:val="Heading2"/>
        <w:divId w:val="1236819946"/>
      </w:pPr>
      <w:r>
        <w:t>Attendance</w:t>
      </w:r>
    </w:p>
    <w:p w14:paraId="29D9B6D4" w14:textId="30AF6EC2" w:rsidR="00BD7B8E" w:rsidRDefault="00A330F8" w:rsidP="00A330F8">
      <w:pPr>
        <w:divId w:val="1236819946"/>
      </w:pPr>
      <w:r>
        <w:t>In-person attendance is expected. Attendance will be taken from in-class exercises and zero-point polls. For more information, see the</w:t>
      </w:r>
      <w:r w:rsidR="001628B2">
        <w:t xml:space="preserve"> </w:t>
      </w:r>
      <w:r w:rsidR="0007784E" w:rsidRPr="001628B2">
        <w:rPr>
          <w:i/>
          <w:iCs/>
        </w:rPr>
        <w:fldChar w:fldCharType="begin"/>
      </w:r>
      <w:r w:rsidR="0007784E" w:rsidRPr="001628B2">
        <w:rPr>
          <w:i/>
          <w:iCs/>
        </w:rPr>
        <w:instrText xml:space="preserve"> REF _Ref179380443 \h </w:instrText>
      </w:r>
      <w:r w:rsidR="001628B2" w:rsidRPr="001628B2">
        <w:rPr>
          <w:i/>
          <w:iCs/>
        </w:rPr>
        <w:instrText xml:space="preserve"> \* MERGEFORMAT </w:instrText>
      </w:r>
      <w:r w:rsidR="0007784E" w:rsidRPr="001628B2">
        <w:rPr>
          <w:i/>
          <w:iCs/>
        </w:rPr>
      </w:r>
      <w:r w:rsidR="0007784E" w:rsidRPr="001628B2">
        <w:rPr>
          <w:i/>
          <w:iCs/>
        </w:rPr>
        <w:fldChar w:fldCharType="separate"/>
      </w:r>
      <w:r w:rsidR="0007784E" w:rsidRPr="001628B2">
        <w:rPr>
          <w:i/>
          <w:iCs/>
        </w:rPr>
        <w:t>Attendance &amp; Absence Policy</w:t>
      </w:r>
      <w:r w:rsidR="0007784E" w:rsidRPr="001628B2">
        <w:rPr>
          <w:i/>
          <w:iCs/>
        </w:rPr>
        <w:fldChar w:fldCharType="end"/>
      </w:r>
      <w:r>
        <w:t xml:space="preserve"> below.</w:t>
      </w:r>
    </w:p>
    <w:p w14:paraId="7B5B8CC5" w14:textId="40B9E3A5" w:rsidR="00BD7B8E" w:rsidRDefault="00AB070E" w:rsidP="00BD7B8E">
      <w:pPr>
        <w:pStyle w:val="Heading2"/>
        <w:divId w:val="1236819946"/>
      </w:pPr>
      <w:r>
        <w:lastRenderedPageBreak/>
        <w:t>AWS Knowledge Checks</w:t>
      </w:r>
    </w:p>
    <w:p w14:paraId="5C47F53C" w14:textId="5476203B" w:rsidR="004C5ED0" w:rsidRPr="004C5ED0" w:rsidRDefault="004C5ED0" w:rsidP="004C5ED0">
      <w:pPr>
        <w:divId w:val="1236819946"/>
      </w:pPr>
      <w:r>
        <w:t xml:space="preserve">The AWS training provides a knowledge check at the end of each module. You can take these knowledge checks multiple times until you achieve your desired score. </w:t>
      </w:r>
      <w:r w:rsidR="00E82712">
        <w:t xml:space="preserve">You will be given full credit for each knowledge check you pass </w:t>
      </w:r>
      <w:proofErr w:type="gramStart"/>
      <w:r w:rsidR="00E82712">
        <w:t>as long as</w:t>
      </w:r>
      <w:proofErr w:type="gramEnd"/>
      <w:r w:rsidR="00E82712">
        <w:t xml:space="preserve"> you obtain a passing score.</w:t>
      </w:r>
    </w:p>
    <w:p w14:paraId="6580AA14" w14:textId="5411D634" w:rsidR="00F41A40" w:rsidRDefault="00AB070E" w:rsidP="00F41A40">
      <w:pPr>
        <w:pStyle w:val="Heading2"/>
        <w:divId w:val="1236819946"/>
      </w:pPr>
      <w:r>
        <w:t>Cloud Adoption Case Study</w:t>
      </w:r>
    </w:p>
    <w:p w14:paraId="0FBD8631" w14:textId="78239DC2" w:rsidR="00E82712" w:rsidRPr="00E82712" w:rsidRDefault="00E82712" w:rsidP="00E82712">
      <w:pPr>
        <w:divId w:val="1236819946"/>
      </w:pPr>
      <w:r>
        <w:t>You will be provided with the opportunity to make a business decision regarding cloud adoption</w:t>
      </w:r>
      <w:r w:rsidR="00F42399">
        <w:t xml:space="preserve"> for a given business case.</w:t>
      </w:r>
    </w:p>
    <w:p w14:paraId="2760D986" w14:textId="5E8C8FF3" w:rsidR="007A743A" w:rsidRDefault="00AB070E" w:rsidP="00A330F8">
      <w:pPr>
        <w:pStyle w:val="Heading2"/>
        <w:divId w:val="1236819946"/>
      </w:pPr>
      <w:r>
        <w:t xml:space="preserve">AWS </w:t>
      </w:r>
      <w:r w:rsidR="007A743A">
        <w:t>Hands-On Labs</w:t>
      </w:r>
    </w:p>
    <w:p w14:paraId="7A652606" w14:textId="2B8D1E1D" w:rsidR="00F42399" w:rsidRPr="00F42399" w:rsidRDefault="00F42399" w:rsidP="00F42399">
      <w:pPr>
        <w:divId w:val="1236819946"/>
      </w:pPr>
      <w:r>
        <w:t xml:space="preserve">The AWS training provides a series of hands-on labs working with real AWS resources in the actual AWS environment. </w:t>
      </w:r>
      <w:r w:rsidR="00EC3E60">
        <w:t xml:space="preserve">Your final score for these labs will be </w:t>
      </w:r>
      <w:r w:rsidR="00C16F9C">
        <w:t>used for these assessments.</w:t>
      </w:r>
    </w:p>
    <w:p w14:paraId="74744A8A" w14:textId="77777777" w:rsidR="002316F1" w:rsidRDefault="00AB070E" w:rsidP="002316F1">
      <w:pPr>
        <w:pStyle w:val="Heading2"/>
        <w:divId w:val="1236819946"/>
      </w:pPr>
      <w:r>
        <w:t xml:space="preserve">AWS-style Certification “Exams” </w:t>
      </w:r>
    </w:p>
    <w:p w14:paraId="3F5D1C32" w14:textId="6C4EE37D" w:rsidR="00C16F9C" w:rsidRPr="00C16F9C" w:rsidRDefault="00C16F9C" w:rsidP="00C16F9C">
      <w:pPr>
        <w:divId w:val="1236819946"/>
      </w:pPr>
      <w:r>
        <w:t xml:space="preserve">You will take two </w:t>
      </w:r>
      <w:r w:rsidR="003932A3">
        <w:t>“certification exams” using actual test questions from the CLF-C02 exam and its predecessors.</w:t>
      </w:r>
      <w:r w:rsidR="007108FB">
        <w:t xml:space="preserve"> </w:t>
      </w:r>
      <w:r w:rsidR="002001CA">
        <w:t xml:space="preserve">These are intended as practice tests for the actual certification </w:t>
      </w:r>
      <w:r w:rsidR="7D0273A4">
        <w:t>exam,</w:t>
      </w:r>
      <w:r w:rsidR="0082203B">
        <w:t xml:space="preserve"> but your scores will be recorded.</w:t>
      </w:r>
    </w:p>
    <w:p w14:paraId="142E2DE6" w14:textId="26C1CB4D" w:rsidR="00A330F8" w:rsidRPr="004B084E" w:rsidRDefault="00A76D21" w:rsidP="00A330F8">
      <w:pPr>
        <w:pStyle w:val="Heading2"/>
        <w:divId w:val="1236819946"/>
      </w:pPr>
      <w:r>
        <w:t>Final</w:t>
      </w:r>
      <w:r w:rsidR="00A330F8" w:rsidRPr="004B084E">
        <w:t xml:space="preserve"> Project</w:t>
      </w:r>
      <w:r w:rsidR="00A330F8">
        <w:t xml:space="preserve"> (</w:t>
      </w:r>
      <w:r>
        <w:t>FP</w:t>
      </w:r>
      <w:r w:rsidR="00A330F8">
        <w:t>)</w:t>
      </w:r>
    </w:p>
    <w:p w14:paraId="09DBE2A8" w14:textId="05CC5859" w:rsidR="00A330F8" w:rsidRDefault="00A76D21" w:rsidP="00A330F8">
      <w:pPr>
        <w:divId w:val="1236819946"/>
      </w:pPr>
      <w:r>
        <w:t>There are two options for the final project:</w:t>
      </w:r>
    </w:p>
    <w:p w14:paraId="540C66CC" w14:textId="77777777" w:rsidR="00BE5847" w:rsidRDefault="00BE5847" w:rsidP="00A330F8">
      <w:pPr>
        <w:divId w:val="1236819946"/>
      </w:pPr>
    </w:p>
    <w:p w14:paraId="63C1EF79" w14:textId="41CC15F2" w:rsidR="00A76D21" w:rsidRDefault="00ED4ABD" w:rsidP="0050642C">
      <w:pPr>
        <w:pStyle w:val="ListParagraph"/>
        <w:numPr>
          <w:ilvl w:val="0"/>
          <w:numId w:val="15"/>
        </w:numPr>
        <w:divId w:val="1236819946"/>
      </w:pPr>
      <w:r>
        <w:t xml:space="preserve">Taking the </w:t>
      </w:r>
      <w:r w:rsidR="001517C8">
        <w:t>CLF-C02</w:t>
      </w:r>
      <w:r>
        <w:t xml:space="preserve"> certification exam, or</w:t>
      </w:r>
    </w:p>
    <w:p w14:paraId="48EEA8E6" w14:textId="6DA87AC6" w:rsidR="00ED4ABD" w:rsidRDefault="00ED4ABD" w:rsidP="0050642C">
      <w:pPr>
        <w:pStyle w:val="ListParagraph"/>
        <w:numPr>
          <w:ilvl w:val="0"/>
          <w:numId w:val="15"/>
        </w:numPr>
        <w:divId w:val="1236819946"/>
      </w:pPr>
      <w:r>
        <w:t xml:space="preserve">Developing and deploying a cloud-based application </w:t>
      </w:r>
      <w:r w:rsidR="00BE5847">
        <w:t>to support a given scenario</w:t>
      </w:r>
    </w:p>
    <w:p w14:paraId="4D5DB396" w14:textId="77777777" w:rsidR="00BE5847" w:rsidRDefault="00BE5847" w:rsidP="00BE5847">
      <w:pPr>
        <w:divId w:val="1236819946"/>
      </w:pPr>
    </w:p>
    <w:p w14:paraId="6B96164E" w14:textId="1956F33F" w:rsidR="4EF25E85" w:rsidRDefault="4EF25E85">
      <w:r>
        <w:t xml:space="preserve">Students may choose which option they wish to pursue. You may </w:t>
      </w:r>
      <w:r w:rsidRPr="4681CAA4">
        <w:rPr>
          <w:i/>
          <w:iCs/>
        </w:rPr>
        <w:t>not</w:t>
      </w:r>
      <w:r>
        <w:t xml:space="preserve"> receive credit for both options.</w:t>
      </w:r>
    </w:p>
    <w:p w14:paraId="0092BCA7" w14:textId="0E780433" w:rsidR="4681CAA4" w:rsidRDefault="4681CAA4"/>
    <w:p w14:paraId="0D159BF0" w14:textId="1F0B9BD8" w:rsidR="36EC1F90" w:rsidRDefault="36EC1F90" w:rsidP="4681CAA4">
      <w:pPr>
        <w:rPr>
          <w:b/>
          <w:bCs/>
        </w:rPr>
      </w:pPr>
      <w:r w:rsidRPr="4681CAA4">
        <w:rPr>
          <w:b/>
          <w:bCs/>
        </w:rPr>
        <w:t xml:space="preserve">Option 1: </w:t>
      </w:r>
      <w:r w:rsidR="001517C8">
        <w:rPr>
          <w:b/>
          <w:bCs/>
        </w:rPr>
        <w:t>CLF-C02</w:t>
      </w:r>
      <w:r w:rsidRPr="4681CAA4">
        <w:rPr>
          <w:b/>
          <w:bCs/>
        </w:rPr>
        <w:t xml:space="preserve"> Certification Exam</w:t>
      </w:r>
    </w:p>
    <w:p w14:paraId="42E6D6B5" w14:textId="6DA4D7E1" w:rsidR="36EC1F90" w:rsidRDefault="36EC1F90" w:rsidP="4681CAA4">
      <w:pPr>
        <w:pStyle w:val="ListParagraph"/>
        <w:numPr>
          <w:ilvl w:val="0"/>
          <w:numId w:val="2"/>
        </w:numPr>
      </w:pPr>
      <w:r>
        <w:t xml:space="preserve">Students who </w:t>
      </w:r>
      <w:r w:rsidR="2A58F7CA">
        <w:t xml:space="preserve">pass </w:t>
      </w:r>
      <w:r>
        <w:t xml:space="preserve">the </w:t>
      </w:r>
      <w:r w:rsidR="001517C8">
        <w:t>CLF-C02</w:t>
      </w:r>
      <w:r>
        <w:t xml:space="preserve"> </w:t>
      </w:r>
      <w:r w:rsidR="0F2BF654">
        <w:t>e</w:t>
      </w:r>
      <w:r>
        <w:t>xam will receive full credit</w:t>
      </w:r>
      <w:r w:rsidR="5213831E">
        <w:t xml:space="preserve"> for the final project. To earn this credit, you must show proof that you hold a </w:t>
      </w:r>
      <w:r w:rsidR="5213831E" w:rsidRPr="4681CAA4">
        <w:rPr>
          <w:b/>
          <w:bCs/>
        </w:rPr>
        <w:t>valid, non-expired certificate</w:t>
      </w:r>
      <w:r w:rsidR="5213831E">
        <w:t xml:space="preserve"> with </w:t>
      </w:r>
      <w:r w:rsidR="5213831E" w:rsidRPr="4681CAA4">
        <w:rPr>
          <w:b/>
          <w:bCs/>
        </w:rPr>
        <w:t>your name clearly visible</w:t>
      </w:r>
      <w:r w:rsidR="5213831E">
        <w:t>.</w:t>
      </w:r>
    </w:p>
    <w:p w14:paraId="43AC3725" w14:textId="7D92ED69" w:rsidR="1E7D5B16" w:rsidRDefault="1E7D5B16" w:rsidP="4681CAA4">
      <w:pPr>
        <w:pStyle w:val="ListParagraph"/>
        <w:numPr>
          <w:ilvl w:val="0"/>
          <w:numId w:val="2"/>
        </w:numPr>
      </w:pPr>
      <w:r>
        <w:t xml:space="preserve">Students who attempt the </w:t>
      </w:r>
      <w:r w:rsidR="001517C8">
        <w:t xml:space="preserve">CLF-C02 </w:t>
      </w:r>
      <w:r>
        <w:t>exam</w:t>
      </w:r>
      <w:r w:rsidR="543DA426">
        <w:t xml:space="preserve"> but </w:t>
      </w:r>
      <w:r w:rsidR="543DA426" w:rsidRPr="001517C8">
        <w:rPr>
          <w:i/>
          <w:iCs/>
        </w:rPr>
        <w:t>do not</w:t>
      </w:r>
      <w:r w:rsidR="543DA426">
        <w:t xml:space="preserve"> pass can submit documentation of their exam attempt </w:t>
      </w:r>
      <w:r w:rsidR="543DA426" w:rsidRPr="4681CAA4">
        <w:rPr>
          <w:b/>
          <w:bCs/>
        </w:rPr>
        <w:t>with their name clearly visible</w:t>
      </w:r>
      <w:r w:rsidR="543DA426">
        <w:t xml:space="preserve"> and will earn a 70% score for the final project</w:t>
      </w:r>
    </w:p>
    <w:p w14:paraId="5DA14581" w14:textId="0E35573F" w:rsidR="4681CAA4" w:rsidRDefault="4681CAA4"/>
    <w:p w14:paraId="2A59D507" w14:textId="1F453131" w:rsidR="54B5D107" w:rsidRDefault="54B5D107" w:rsidP="4681CAA4">
      <w:pPr>
        <w:rPr>
          <w:b/>
          <w:bCs/>
        </w:rPr>
      </w:pPr>
      <w:r w:rsidRPr="4681CAA4">
        <w:rPr>
          <w:b/>
          <w:bCs/>
        </w:rPr>
        <w:t>Option 2: Developing and Deploying a Cloud-Based Application</w:t>
      </w:r>
    </w:p>
    <w:p w14:paraId="3FEE3E66" w14:textId="0DA5E99F" w:rsidR="54B5D107" w:rsidRDefault="54B5D107">
      <w:r>
        <w:t>Students can choose to implement a cloud-based application based on the coursework from the semester. Student submissions will be graded via a rubric and a score will be assessed based on adherence to the rubric and the performance of the application.</w:t>
      </w:r>
      <w:r w:rsidR="3F68B8C5">
        <w:t xml:space="preserve"> The final project will be introduced during the last week of class and students will have approximately one week to complete it.</w:t>
      </w:r>
    </w:p>
    <w:p w14:paraId="37BE6EFF" w14:textId="4D2ECA28" w:rsidR="001F0071" w:rsidRDefault="001F0071"/>
    <w:p w14:paraId="23CC84B5" w14:textId="7BAE79E3" w:rsidR="00D70D6A" w:rsidRDefault="00464705" w:rsidP="00464705">
      <w:pPr>
        <w:pStyle w:val="Heading1"/>
        <w:divId w:val="1236819946"/>
        <w:rPr>
          <w:rFonts w:ascii="Times New Roman" w:hAnsi="Times New Roman"/>
        </w:rPr>
      </w:pPr>
      <w:r>
        <w:lastRenderedPageBreak/>
        <w:t>Grading &amp; Grading Scale</w:t>
      </w:r>
      <w:bookmarkStart w:id="2" w:name="bookmark=id.lrumvxc2xfg3" w:colFirst="0" w:colLast="0"/>
      <w:bookmarkStart w:id="3" w:name="_heading=h.1azs0uopbtfj" w:colFirst="0" w:colLast="0"/>
      <w:bookmarkEnd w:id="2"/>
      <w:bookmarkEnd w:id="3"/>
    </w:p>
    <w:p w14:paraId="780BD636" w14:textId="77777777" w:rsidR="00D70D6A" w:rsidRDefault="00D70D6A" w:rsidP="00464705">
      <w:pPr>
        <w:pStyle w:val="Heading2"/>
      </w:pPr>
      <w:r w:rsidRPr="00B713D0">
        <w:t>Grading Scale</w:t>
      </w:r>
    </w:p>
    <w:p w14:paraId="7925DA3D" w14:textId="77777777" w:rsidR="00D70D6A" w:rsidRPr="001F7980" w:rsidRDefault="00D70D6A" w:rsidP="00464705">
      <w:r w:rsidRPr="001F7980">
        <w:t>93 – 100%: A</w:t>
      </w:r>
    </w:p>
    <w:p w14:paraId="3C324355" w14:textId="77777777" w:rsidR="00D70D6A" w:rsidRPr="001F7980" w:rsidRDefault="00D70D6A" w:rsidP="00464705">
      <w:r w:rsidRPr="001F7980">
        <w:t>90 – 92%: A-</w:t>
      </w:r>
    </w:p>
    <w:p w14:paraId="6F4DE061" w14:textId="77777777" w:rsidR="00D70D6A" w:rsidRPr="001F7980" w:rsidRDefault="00D70D6A" w:rsidP="00464705">
      <w:r w:rsidRPr="001F7980">
        <w:t>88 – 89%: B+</w:t>
      </w:r>
    </w:p>
    <w:p w14:paraId="19A5D48A" w14:textId="77777777" w:rsidR="00D70D6A" w:rsidRPr="001F7980" w:rsidRDefault="00D70D6A" w:rsidP="00464705">
      <w:r w:rsidRPr="001F7980">
        <w:t>83 – 87%: B</w:t>
      </w:r>
    </w:p>
    <w:p w14:paraId="09D769CF" w14:textId="77777777" w:rsidR="00D70D6A" w:rsidRPr="001F7980" w:rsidRDefault="00D70D6A" w:rsidP="00464705">
      <w:r w:rsidRPr="001F7980">
        <w:t>80 – 82%: B-</w:t>
      </w:r>
    </w:p>
    <w:p w14:paraId="2802DC1A" w14:textId="77777777" w:rsidR="00D70D6A" w:rsidRPr="001F7980" w:rsidRDefault="00D70D6A" w:rsidP="00464705">
      <w:r w:rsidRPr="001F7980">
        <w:t>78 – 79%: C+</w:t>
      </w:r>
    </w:p>
    <w:p w14:paraId="10C2AA3D" w14:textId="77777777" w:rsidR="00D70D6A" w:rsidRPr="001F7980" w:rsidRDefault="00D70D6A" w:rsidP="00464705">
      <w:r w:rsidRPr="001F7980">
        <w:t>73 – 77%: C</w:t>
      </w:r>
    </w:p>
    <w:p w14:paraId="1709A301" w14:textId="77777777" w:rsidR="00D70D6A" w:rsidRPr="001F7980" w:rsidRDefault="00D70D6A" w:rsidP="00464705">
      <w:r w:rsidRPr="001F7980">
        <w:t>70 – 72%: C-</w:t>
      </w:r>
    </w:p>
    <w:p w14:paraId="67BF23B8" w14:textId="77777777" w:rsidR="00D70D6A" w:rsidRPr="001F7980" w:rsidRDefault="00D70D6A" w:rsidP="00464705">
      <w:r w:rsidRPr="001F7980">
        <w:t>60 – 69%: D</w:t>
      </w:r>
    </w:p>
    <w:p w14:paraId="2ACA3930" w14:textId="77777777" w:rsidR="00D70D6A" w:rsidRPr="001F7980" w:rsidRDefault="00D70D6A" w:rsidP="00464705">
      <w:r w:rsidRPr="001F7980">
        <w:t>&lt;59%: F</w:t>
      </w:r>
    </w:p>
    <w:p w14:paraId="2B00BD22" w14:textId="77777777" w:rsidR="00D70D6A" w:rsidRPr="00B713D0" w:rsidRDefault="00D70D6A" w:rsidP="00464705">
      <w:pPr>
        <w:pStyle w:val="Heading2"/>
      </w:pPr>
      <w:r w:rsidRPr="00B713D0">
        <w:t xml:space="preserve">Grading </w:t>
      </w:r>
      <w:r>
        <w:t>Curve</w:t>
      </w:r>
    </w:p>
    <w:p w14:paraId="469ED4C0" w14:textId="7B7236EB" w:rsidR="00D70D6A" w:rsidRDefault="00D70D6A">
      <w:r>
        <w:t xml:space="preserve">The DSB Grading Policy: The average GPA for all </w:t>
      </w:r>
      <w:r w:rsidR="00DC7A41">
        <w:t>elective</w:t>
      </w:r>
      <w:r>
        <w:t xml:space="preserve"> courses should be </w:t>
      </w:r>
      <w:r w:rsidR="70BCE521">
        <w:t>3.42</w:t>
      </w:r>
      <w:r>
        <w:t xml:space="preserve"> where the GPA is calculated as A=4, A-=3.7, B+=3.3, B=3, B-=2.7, C+=2.3, C+=2, C-=1.7, D=1, and F=0.</w:t>
      </w:r>
    </w:p>
    <w:p w14:paraId="67CB9036" w14:textId="77777777" w:rsidR="00D70D6A" w:rsidRDefault="00D70D6A" w:rsidP="00464705"/>
    <w:p w14:paraId="07684C79" w14:textId="77777777" w:rsidR="00D70D6A" w:rsidRPr="00350179" w:rsidRDefault="00D70D6A" w:rsidP="00464705">
      <w:r w:rsidRPr="00350179">
        <w:t>Therefore, the target grade distribution</w:t>
      </w:r>
      <w:r>
        <w:t xml:space="preserve"> for this course</w:t>
      </w:r>
      <w:r w:rsidRPr="00350179">
        <w:t xml:space="preserve"> is:</w:t>
      </w:r>
    </w:p>
    <w:p w14:paraId="474A842A" w14:textId="5F8B2298" w:rsidR="00D70D6A" w:rsidRPr="007C53C8" w:rsidRDefault="297B293D" w:rsidP="0050642C">
      <w:pPr>
        <w:pStyle w:val="ListParagraph"/>
        <w:numPr>
          <w:ilvl w:val="0"/>
          <w:numId w:val="6"/>
        </w:numPr>
      </w:pPr>
      <w:r>
        <w:t>40-5</w:t>
      </w:r>
      <w:r w:rsidR="00D70D6A">
        <w:t>0% A/A-</w:t>
      </w:r>
    </w:p>
    <w:p w14:paraId="10BD20AB" w14:textId="77777777" w:rsidR="00D70D6A" w:rsidRPr="007C53C8" w:rsidRDefault="00D70D6A" w:rsidP="0050642C">
      <w:pPr>
        <w:pStyle w:val="ListParagraph"/>
        <w:numPr>
          <w:ilvl w:val="0"/>
          <w:numId w:val="6"/>
        </w:numPr>
      </w:pPr>
      <w:r w:rsidRPr="007C53C8">
        <w:t>50-55% B+/B</w:t>
      </w:r>
    </w:p>
    <w:p w14:paraId="429AF8B1" w14:textId="77777777" w:rsidR="00D70D6A" w:rsidRPr="007C53C8" w:rsidRDefault="00D70D6A" w:rsidP="0050642C">
      <w:pPr>
        <w:pStyle w:val="ListParagraph"/>
        <w:numPr>
          <w:ilvl w:val="0"/>
          <w:numId w:val="6"/>
        </w:numPr>
      </w:pPr>
      <w:r w:rsidRPr="007C53C8">
        <w:t>5-10% B-</w:t>
      </w:r>
    </w:p>
    <w:p w14:paraId="4E437D76" w14:textId="77777777" w:rsidR="00D70D6A" w:rsidRPr="007C53C8" w:rsidRDefault="00D70D6A" w:rsidP="0050642C">
      <w:pPr>
        <w:pStyle w:val="ListParagraph"/>
        <w:numPr>
          <w:ilvl w:val="0"/>
          <w:numId w:val="6"/>
        </w:numPr>
      </w:pPr>
      <w:r w:rsidRPr="007C53C8">
        <w:t>0-5% C+ or below</w:t>
      </w:r>
    </w:p>
    <w:p w14:paraId="226FBD49" w14:textId="7BCE68F9" w:rsidR="009C2A84" w:rsidRDefault="0052256A" w:rsidP="009C2A84">
      <w:pPr>
        <w:pStyle w:val="Heading1"/>
        <w:divId w:val="1236819946"/>
      </w:pPr>
      <w:bookmarkStart w:id="4" w:name="_Toc206409611"/>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6"/>
          </mc:Choice>
          <mc:Fallback>
            <w:t>🤖</w:t>
          </mc:Fallback>
        </mc:AlternateContent>
      </w:r>
      <w:r w:rsidR="00DC7A41">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E0"/>
          </mc:Choice>
          <mc:Fallback>
            <w:t>🧠</w:t>
          </mc:Fallback>
        </mc:AlternateContent>
      </w:r>
      <w:r w:rsidR="00DC7A41">
        <w:t xml:space="preserve"> </w:t>
      </w:r>
      <w:r w:rsidR="009C2A84">
        <w:t>AI Usage Policy</w:t>
      </w:r>
      <w:bookmarkEnd w:id="4"/>
    </w:p>
    <w:p w14:paraId="33BD70E3" w14:textId="77777777" w:rsidR="009C2A84" w:rsidRDefault="009C2A84" w:rsidP="009C2A84">
      <w:pPr>
        <w:divId w:val="1236819946"/>
      </w:pPr>
      <w:r>
        <w:t xml:space="preserve">Students are encouraged to use artificial intelligence (AI) tools as learning resources in this course. The following guidelines govern the appropriate use of AI technologies, </w:t>
      </w:r>
      <w:r w:rsidRPr="001120B6">
        <w:rPr>
          <w:b/>
          <w:bCs/>
          <w:color w:val="C00000"/>
        </w:rPr>
        <w:t xml:space="preserve">unless superseded by specific instructions </w:t>
      </w:r>
      <w:proofErr w:type="gramStart"/>
      <w:r w:rsidRPr="001120B6">
        <w:rPr>
          <w:b/>
          <w:bCs/>
          <w:color w:val="C00000"/>
        </w:rPr>
        <w:t>in a given</w:t>
      </w:r>
      <w:proofErr w:type="gramEnd"/>
      <w:r w:rsidRPr="001120B6">
        <w:rPr>
          <w:b/>
          <w:bCs/>
          <w:color w:val="C00000"/>
        </w:rPr>
        <w:t xml:space="preserve"> assignment</w:t>
      </w:r>
      <w:r>
        <w:t>:</w:t>
      </w:r>
    </w:p>
    <w:p w14:paraId="05A0865E" w14:textId="77777777" w:rsidR="009C2A84" w:rsidRDefault="009C2A84" w:rsidP="009C2A84">
      <w:pPr>
        <w:divId w:val="1236819946"/>
      </w:pPr>
    </w:p>
    <w:p w14:paraId="7A4F65B7" w14:textId="77777777" w:rsidR="009C2A84" w:rsidRDefault="009C2A84" w:rsidP="009C2A84">
      <w:pPr>
        <w:divId w:val="1236819946"/>
      </w:pPr>
      <w:r>
        <w:t xml:space="preserve">1. </w:t>
      </w:r>
      <w:r w:rsidRPr="00D56F5F">
        <w:rPr>
          <w:b/>
          <w:bCs/>
        </w:rPr>
        <w:t>Permitted Use:</w:t>
      </w:r>
      <w:r>
        <w:t xml:space="preserve"> AI tools (such as ChatGPT, Claude, Gemini, etc.) may be used for brainstorming, understanding concepts, and enhancing your learning experience. Examples of permitted usage include:</w:t>
      </w:r>
    </w:p>
    <w:p w14:paraId="52FE05B4" w14:textId="77777777" w:rsidR="009C2A84" w:rsidRDefault="009C2A84" w:rsidP="009C2A84">
      <w:pPr>
        <w:pStyle w:val="ListParagraph"/>
        <w:numPr>
          <w:ilvl w:val="0"/>
          <w:numId w:val="17"/>
        </w:numPr>
        <w:divId w:val="1236819946"/>
      </w:pPr>
      <w:r>
        <w:t>Rote inquiries for deeper topical exploration, understanding, and generation of ideas</w:t>
      </w:r>
    </w:p>
    <w:p w14:paraId="762DBDB4" w14:textId="77777777" w:rsidR="009C2A84" w:rsidRDefault="009C2A84" w:rsidP="009C2A84">
      <w:pPr>
        <w:pStyle w:val="ListParagraph"/>
        <w:numPr>
          <w:ilvl w:val="0"/>
          <w:numId w:val="17"/>
        </w:numPr>
        <w:divId w:val="1236819946"/>
      </w:pPr>
      <w:r>
        <w:t>Requests to produce individual algorithms/programmatic functions given specific prompts and/or examples (You should not expect the AI to write a complete program for you.)</w:t>
      </w:r>
    </w:p>
    <w:p w14:paraId="53D39122" w14:textId="77777777" w:rsidR="009C2A84" w:rsidRDefault="009C2A84" w:rsidP="009C2A84">
      <w:pPr>
        <w:pStyle w:val="ListParagraph"/>
        <w:numPr>
          <w:ilvl w:val="0"/>
          <w:numId w:val="17"/>
        </w:numPr>
        <w:divId w:val="1236819946"/>
      </w:pPr>
      <w:r>
        <w:t>Assistance rewording or rephrasing your own original academic work for clarity and conciseness</w:t>
      </w:r>
    </w:p>
    <w:p w14:paraId="7673B105" w14:textId="77777777" w:rsidR="009C2A84" w:rsidRDefault="009C2A84" w:rsidP="009C2A84">
      <w:pPr>
        <w:pStyle w:val="ListParagraph"/>
        <w:numPr>
          <w:ilvl w:val="0"/>
          <w:numId w:val="17"/>
        </w:numPr>
        <w:divId w:val="1236819946"/>
      </w:pPr>
      <w:r>
        <w:t>Generation of data visualizations or graphics to support narrative work</w:t>
      </w:r>
    </w:p>
    <w:p w14:paraId="4F5B0DB1" w14:textId="77777777" w:rsidR="009C2A84" w:rsidRDefault="009C2A84" w:rsidP="009C2A84">
      <w:pPr>
        <w:divId w:val="1236819946"/>
      </w:pPr>
      <w:r>
        <w:lastRenderedPageBreak/>
        <w:t>Students must also be aware of the audience of any assessment in which AI assistance is used and adhere to the audience’s guiding principles. For example, AI-revised narrative works may not be appropriate in an academic publication.</w:t>
      </w:r>
    </w:p>
    <w:p w14:paraId="73292952" w14:textId="77777777" w:rsidR="009C2A84" w:rsidRDefault="009C2A84" w:rsidP="009C2A84">
      <w:pPr>
        <w:divId w:val="1236819946"/>
      </w:pPr>
    </w:p>
    <w:p w14:paraId="0D232FD2" w14:textId="77777777" w:rsidR="009C2A84" w:rsidRDefault="009C2A84" w:rsidP="009C2A84">
      <w:pPr>
        <w:divId w:val="1236819946"/>
      </w:pPr>
      <w:r>
        <w:t xml:space="preserve">2. </w:t>
      </w:r>
      <w:r w:rsidRPr="00D56F5F">
        <w:rPr>
          <w:b/>
          <w:bCs/>
        </w:rPr>
        <w:t>Documentation Requirement:</w:t>
      </w:r>
      <w:r>
        <w:t xml:space="preserve"> For any assignment where AI tools were utilized, you </w:t>
      </w:r>
      <w:r w:rsidRPr="00A34118">
        <w:rPr>
          <w:b/>
          <w:bCs/>
        </w:rPr>
        <w:t>must</w:t>
      </w:r>
      <w:r>
        <w:t xml:space="preserve"> maintain a log that includes:</w:t>
      </w:r>
    </w:p>
    <w:p w14:paraId="19EE3686" w14:textId="77777777" w:rsidR="009C2A84" w:rsidRDefault="009C2A84" w:rsidP="009C2A84">
      <w:pPr>
        <w:pStyle w:val="ListParagraph"/>
        <w:numPr>
          <w:ilvl w:val="0"/>
          <w:numId w:val="16"/>
        </w:numPr>
        <w:divId w:val="1236819946"/>
      </w:pPr>
      <w:r>
        <w:t>The specific AI platform and model version used (e.g., "GPT-4, May 2023")</w:t>
      </w:r>
    </w:p>
    <w:p w14:paraId="62AE8519" w14:textId="77777777" w:rsidR="009C2A84" w:rsidRDefault="009C2A84" w:rsidP="009C2A84">
      <w:pPr>
        <w:pStyle w:val="ListParagraph"/>
        <w:numPr>
          <w:ilvl w:val="0"/>
          <w:numId w:val="16"/>
        </w:numPr>
        <w:divId w:val="1236819946"/>
      </w:pPr>
      <w:r>
        <w:t>Your complete prompts/queries</w:t>
      </w:r>
    </w:p>
    <w:p w14:paraId="5C3508CA" w14:textId="77777777" w:rsidR="009C2A84" w:rsidRDefault="009C2A84" w:rsidP="009C2A84">
      <w:pPr>
        <w:pStyle w:val="ListParagraph"/>
        <w:numPr>
          <w:ilvl w:val="0"/>
          <w:numId w:val="16"/>
        </w:numPr>
        <w:divId w:val="1236819946"/>
      </w:pPr>
      <w:r>
        <w:t>The AI's unedited responses</w:t>
      </w:r>
    </w:p>
    <w:p w14:paraId="799F1F1F" w14:textId="77777777" w:rsidR="009C2A84" w:rsidRDefault="009C2A84" w:rsidP="009C2A84">
      <w:pPr>
        <w:pStyle w:val="ListParagraph"/>
        <w:numPr>
          <w:ilvl w:val="0"/>
          <w:numId w:val="16"/>
        </w:numPr>
        <w:divId w:val="1236819946"/>
      </w:pPr>
      <w:r>
        <w:t>A statement that describes how you incorporated or modified the AI-generated content in your work</w:t>
      </w:r>
    </w:p>
    <w:p w14:paraId="6879DE1F" w14:textId="77777777" w:rsidR="009C2A84" w:rsidRDefault="009C2A84" w:rsidP="009C2A84">
      <w:pPr>
        <w:divId w:val="1236819946"/>
      </w:pPr>
      <w:r>
        <w:t>Failure to provide this log when asked will result in a grade reduction for the assessment.</w:t>
      </w:r>
    </w:p>
    <w:p w14:paraId="264B40D3" w14:textId="77777777" w:rsidR="009C2A84" w:rsidRDefault="009C2A84" w:rsidP="009C2A84">
      <w:pPr>
        <w:divId w:val="1236819946"/>
      </w:pPr>
    </w:p>
    <w:p w14:paraId="3002B845" w14:textId="77777777" w:rsidR="009C2A84" w:rsidRDefault="009C2A84" w:rsidP="009C2A84">
      <w:pPr>
        <w:divId w:val="1236819946"/>
      </w:pPr>
      <w:r>
        <w:t xml:space="preserve">3. </w:t>
      </w:r>
      <w:r w:rsidRPr="00930494">
        <w:rPr>
          <w:b/>
          <w:bCs/>
          <w:color w:val="C00000"/>
        </w:rPr>
        <w:t>Academic Integrity:</w:t>
      </w:r>
      <w:r w:rsidRPr="00930494">
        <w:rPr>
          <w:color w:val="C00000"/>
        </w:rPr>
        <w:t xml:space="preserve"> Direct copying of AI-generated content without proper citation or significant modification constitutes plagiarism. All work submitted must demonstrate your original thinking and analysis.</w:t>
      </w:r>
    </w:p>
    <w:p w14:paraId="7363EBD5" w14:textId="77777777" w:rsidR="009C2A84" w:rsidRDefault="009C2A84" w:rsidP="009C2A84">
      <w:pPr>
        <w:divId w:val="1236819946"/>
      </w:pPr>
    </w:p>
    <w:p w14:paraId="5B5B3021" w14:textId="77777777" w:rsidR="009C2A84" w:rsidRDefault="009C2A84" w:rsidP="009C2A84">
      <w:pPr>
        <w:divId w:val="1236819946"/>
      </w:pPr>
      <w:r>
        <w:t xml:space="preserve">4. </w:t>
      </w:r>
      <w:r w:rsidRPr="00930494">
        <w:rPr>
          <w:b/>
          <w:bCs/>
        </w:rPr>
        <w:t>Accountability:</w:t>
      </w:r>
      <w:r>
        <w:t xml:space="preserve"> </w:t>
      </w:r>
      <w:r w:rsidRPr="00E523C1">
        <w:rPr>
          <w:i/>
          <w:iCs/>
        </w:rPr>
        <w:t>You bear full responsibility for verifying the accuracy of any AI-generated information used in your assignments.</w:t>
      </w:r>
      <w:r>
        <w:t xml:space="preserve"> Errors resulting from unverified AI content will affect your grade.</w:t>
      </w:r>
    </w:p>
    <w:p w14:paraId="54525574" w14:textId="77777777" w:rsidR="009C2A84" w:rsidRDefault="009C2A84" w:rsidP="009C2A84">
      <w:pPr>
        <w:divId w:val="1236819946"/>
      </w:pPr>
    </w:p>
    <w:p w14:paraId="75A51974" w14:textId="77777777" w:rsidR="009C2A84" w:rsidRDefault="009C2A84" w:rsidP="009C2A84">
      <w:pPr>
        <w:divId w:val="1236819946"/>
      </w:pPr>
      <w:r>
        <w:t xml:space="preserve">5. </w:t>
      </w:r>
      <w:r w:rsidRPr="00930494">
        <w:rPr>
          <w:b/>
          <w:bCs/>
        </w:rPr>
        <w:t>Compliance:</w:t>
      </w:r>
      <w:r>
        <w:t xml:space="preserve"> Failure to adhere to these guidelines may be treated as an academic integrity violation and may result in disciplinary action according to university policies.</w:t>
      </w:r>
    </w:p>
    <w:p w14:paraId="59CE80EF" w14:textId="77777777" w:rsidR="009C2A84" w:rsidRDefault="009C2A84" w:rsidP="009C2A84">
      <w:pPr>
        <w:divId w:val="1236819946"/>
      </w:pPr>
    </w:p>
    <w:p w14:paraId="62352C29" w14:textId="77777777" w:rsidR="009C2A84" w:rsidRPr="005D1E5C" w:rsidRDefault="009C2A84" w:rsidP="009C2A84">
      <w:pPr>
        <w:divId w:val="1236819946"/>
      </w:pPr>
      <w:r>
        <w:t>By following these guidelines, you will learn to leverage AI tools responsibly while developing critical thinking skills essential for your future professional success.​​​​​​​​​​​​​​​​</w:t>
      </w:r>
    </w:p>
    <w:p w14:paraId="73B43326" w14:textId="77777777" w:rsidR="00D70D6A" w:rsidRPr="005D1E5C" w:rsidRDefault="00D70D6A" w:rsidP="00464705">
      <w:pPr>
        <w:divId w:val="1236819946"/>
      </w:pPr>
    </w:p>
    <w:p w14:paraId="01EE597B" w14:textId="1D8B6DB2" w:rsidR="008E20AD" w:rsidRDefault="007C53C8" w:rsidP="007C53C8">
      <w:pPr>
        <w:pStyle w:val="Heading1"/>
      </w:pPr>
      <w:bookmarkStart w:id="5" w:name="_Ref179380483"/>
      <w:r>
        <w:t>Collaborative Work Policies</w:t>
      </w:r>
      <w:bookmarkEnd w:id="5"/>
    </w:p>
    <w:p w14:paraId="097892E2" w14:textId="53A340FD" w:rsidR="00B97030" w:rsidRPr="00CE3027" w:rsidRDefault="004E4CCE" w:rsidP="00464705">
      <w:pPr>
        <w:rPr>
          <w:i/>
          <w:iCs/>
        </w:rPr>
      </w:pPr>
      <w:r w:rsidRPr="7B1BD1B3">
        <w:t>It is simply impossible to teach modern Information Technology practices in a vacuum</w:t>
      </w:r>
      <w:r w:rsidR="002A4748" w:rsidRPr="7B1BD1B3">
        <w:t xml:space="preserve">, as collaboration and engaged learning are essential concepts in IT. I understand </w:t>
      </w:r>
      <w:r w:rsidR="00B97030" w:rsidRPr="7B1BD1B3">
        <w:t xml:space="preserve">and appreciate </w:t>
      </w:r>
      <w:r w:rsidR="002A4748" w:rsidRPr="7B1BD1B3">
        <w:t>that students will collaborate on the work in this course</w:t>
      </w:r>
      <w:r w:rsidR="00B97030" w:rsidRPr="7B1BD1B3">
        <w:t xml:space="preserve">. However, there is a fine line between </w:t>
      </w:r>
      <w:r w:rsidR="00B97030" w:rsidRPr="7B1BD1B3">
        <w:rPr>
          <w:b/>
          <w:bCs/>
        </w:rPr>
        <w:t>collaboration</w:t>
      </w:r>
      <w:r w:rsidR="00B97030" w:rsidRPr="7B1BD1B3">
        <w:t xml:space="preserve"> and </w:t>
      </w:r>
      <w:proofErr w:type="gramStart"/>
      <w:r w:rsidR="00B97030" w:rsidRPr="7B1BD1B3">
        <w:rPr>
          <w:b/>
          <w:bCs/>
        </w:rPr>
        <w:t>collusion</w:t>
      </w:r>
      <w:proofErr w:type="gramEnd"/>
      <w:r w:rsidR="00B97030" w:rsidRPr="7B1BD1B3">
        <w:t xml:space="preserve"> and students are expected to understand the difference.</w:t>
      </w:r>
      <w:r w:rsidR="00DA3B61" w:rsidRPr="7B1BD1B3">
        <w:t xml:space="preserve"> </w:t>
      </w:r>
      <w:r w:rsidR="00DA3B61" w:rsidRPr="7B1BD1B3">
        <w:rPr>
          <w:i/>
          <w:iCs/>
        </w:rPr>
        <w:t xml:space="preserve">Contact the instructor if there </w:t>
      </w:r>
      <w:r w:rsidR="537EFC6B" w:rsidRPr="7B1BD1B3">
        <w:rPr>
          <w:i/>
          <w:iCs/>
        </w:rPr>
        <w:t>are</w:t>
      </w:r>
      <w:r w:rsidR="00DA3B61" w:rsidRPr="7B1BD1B3">
        <w:rPr>
          <w:i/>
          <w:iCs/>
        </w:rPr>
        <w:t xml:space="preserve"> ever any </w:t>
      </w:r>
      <w:r w:rsidR="6D6A44E6" w:rsidRPr="7B1BD1B3">
        <w:rPr>
          <w:i/>
          <w:iCs/>
        </w:rPr>
        <w:t>questions</w:t>
      </w:r>
      <w:r w:rsidR="00DA3B61" w:rsidRPr="7B1BD1B3">
        <w:rPr>
          <w:i/>
          <w:iCs/>
        </w:rPr>
        <w:t xml:space="preserve"> about </w:t>
      </w:r>
      <w:r w:rsidR="002319A1" w:rsidRPr="7B1BD1B3">
        <w:rPr>
          <w:i/>
          <w:iCs/>
        </w:rPr>
        <w:t xml:space="preserve">these </w:t>
      </w:r>
      <w:r w:rsidR="003C5E02" w:rsidRPr="7B1BD1B3">
        <w:rPr>
          <w:i/>
          <w:iCs/>
        </w:rPr>
        <w:t>policies</w:t>
      </w:r>
      <w:r w:rsidR="002319A1" w:rsidRPr="7B1BD1B3">
        <w:rPr>
          <w:i/>
          <w:iCs/>
        </w:rPr>
        <w:t>.</w:t>
      </w:r>
      <w:r w:rsidR="003C5E02" w:rsidRPr="7B1BD1B3">
        <w:rPr>
          <w:i/>
          <w:iCs/>
        </w:rPr>
        <w:t xml:space="preserve"> Err on the side of individual work whenever there is a question.</w:t>
      </w:r>
    </w:p>
    <w:p w14:paraId="455EB611" w14:textId="333BC4A0" w:rsidR="00B97030" w:rsidRPr="00CE3027" w:rsidRDefault="002319A1" w:rsidP="007C53C8">
      <w:pPr>
        <w:pStyle w:val="Heading2"/>
      </w:pPr>
      <w:r w:rsidRPr="00CE3027">
        <w:t xml:space="preserve">Policies related to Individual </w:t>
      </w:r>
      <w:r w:rsidR="00F40DED">
        <w:t>Assignments</w:t>
      </w:r>
    </w:p>
    <w:p w14:paraId="2F347441" w14:textId="15C09D6D" w:rsidR="00CB06C2" w:rsidRPr="000030FB" w:rsidRDefault="00CB06C2" w:rsidP="00464705">
      <w:pPr>
        <w:rPr>
          <w:b/>
          <w:bCs/>
        </w:rPr>
      </w:pPr>
      <w:r w:rsidRPr="000030FB">
        <w:rPr>
          <w:b/>
          <w:bCs/>
        </w:rPr>
        <w:t>Students MAY:</w:t>
      </w:r>
    </w:p>
    <w:p w14:paraId="30ED9F5E" w14:textId="33026D39" w:rsidR="00CB06C2" w:rsidRPr="000030FB" w:rsidRDefault="00CB06C2" w:rsidP="0050642C">
      <w:pPr>
        <w:pStyle w:val="ListParagraph"/>
        <w:numPr>
          <w:ilvl w:val="0"/>
          <w:numId w:val="8"/>
        </w:numPr>
      </w:pPr>
      <w:r w:rsidRPr="000030FB">
        <w:t xml:space="preserve">Collaborate, converse, and exchange ideas related to the functional requirements and code for </w:t>
      </w:r>
      <w:r w:rsidR="003952AC" w:rsidRPr="000030FB">
        <w:t>an individual project.</w:t>
      </w:r>
    </w:p>
    <w:p w14:paraId="48FEA705" w14:textId="40A6C831" w:rsidR="003952AC" w:rsidRPr="000030FB" w:rsidRDefault="003952AC" w:rsidP="0050642C">
      <w:pPr>
        <w:pStyle w:val="ListParagraph"/>
        <w:numPr>
          <w:ilvl w:val="0"/>
          <w:numId w:val="8"/>
        </w:numPr>
      </w:pPr>
      <w:r w:rsidRPr="000030FB">
        <w:t>Assist in debugging another student’s code if asked.</w:t>
      </w:r>
    </w:p>
    <w:p w14:paraId="5FF159BE" w14:textId="0A952065" w:rsidR="00B2362F" w:rsidRPr="000030FB" w:rsidRDefault="00B2362F" w:rsidP="0050642C">
      <w:pPr>
        <w:pStyle w:val="ListParagraph"/>
        <w:numPr>
          <w:ilvl w:val="0"/>
          <w:numId w:val="8"/>
        </w:numPr>
      </w:pPr>
      <w:r w:rsidRPr="000030FB">
        <w:lastRenderedPageBreak/>
        <w:t>Search online for answers to specific questions about programming issues</w:t>
      </w:r>
      <w:r w:rsidR="00A92B6C" w:rsidRPr="000030FB">
        <w:t xml:space="preserve">, errors, or techniques and use responses as </w:t>
      </w:r>
      <w:r w:rsidR="00A92B6C" w:rsidRPr="000030FB">
        <w:rPr>
          <w:i/>
          <w:iCs/>
        </w:rPr>
        <w:t>guidance</w:t>
      </w:r>
      <w:r w:rsidR="00A92B6C" w:rsidRPr="000030FB">
        <w:t xml:space="preserve"> to </w:t>
      </w:r>
      <w:r w:rsidR="7DE4A355" w:rsidRPr="000030FB">
        <w:t>find</w:t>
      </w:r>
      <w:r w:rsidR="00A92B6C" w:rsidRPr="000030FB">
        <w:t xml:space="preserve"> the solution to the </w:t>
      </w:r>
      <w:r w:rsidR="00037A0F" w:rsidRPr="000030FB">
        <w:t>issue at hand</w:t>
      </w:r>
      <w:r w:rsidR="00A92B6C" w:rsidRPr="000030FB">
        <w:t>.</w:t>
      </w:r>
    </w:p>
    <w:p w14:paraId="0ADB3718" w14:textId="056F02BC" w:rsidR="003952AC" w:rsidRPr="000030FB" w:rsidRDefault="003952AC" w:rsidP="00464705">
      <w:pPr>
        <w:rPr>
          <w:b/>
          <w:bCs/>
        </w:rPr>
      </w:pPr>
      <w:r w:rsidRPr="000030FB">
        <w:rPr>
          <w:b/>
          <w:bCs/>
        </w:rPr>
        <w:t>Students MUST:</w:t>
      </w:r>
    </w:p>
    <w:p w14:paraId="407B15B5" w14:textId="2658CDD8" w:rsidR="003952AC" w:rsidRPr="000030FB" w:rsidRDefault="003952AC" w:rsidP="0050642C">
      <w:pPr>
        <w:pStyle w:val="ListParagraph"/>
        <w:numPr>
          <w:ilvl w:val="0"/>
          <w:numId w:val="9"/>
        </w:numPr>
      </w:pPr>
      <w:r w:rsidRPr="000030FB">
        <w:t>Store their code in a private GitHub repository that is not accessible to any other users.</w:t>
      </w:r>
    </w:p>
    <w:p w14:paraId="117B3E3E" w14:textId="7C36CF50" w:rsidR="00A92B6C" w:rsidRPr="000030FB" w:rsidRDefault="00A92B6C" w:rsidP="0050642C">
      <w:pPr>
        <w:pStyle w:val="ListParagraph"/>
        <w:numPr>
          <w:ilvl w:val="0"/>
          <w:numId w:val="9"/>
        </w:numPr>
      </w:pPr>
      <w:r w:rsidRPr="000030FB">
        <w:t>Protect their code from dissemination at all costs.</w:t>
      </w:r>
    </w:p>
    <w:p w14:paraId="16EADA02" w14:textId="6E717BE6" w:rsidR="00A92B6C" w:rsidRPr="000030FB" w:rsidRDefault="00A92B6C" w:rsidP="0050642C">
      <w:pPr>
        <w:pStyle w:val="ListParagraph"/>
        <w:numPr>
          <w:ilvl w:val="0"/>
          <w:numId w:val="9"/>
        </w:numPr>
      </w:pPr>
      <w:r w:rsidRPr="000030FB">
        <w:t xml:space="preserve">Use comments throughout their code that </w:t>
      </w:r>
      <w:r w:rsidR="17D03D1D" w:rsidRPr="000030FB">
        <w:t>provide</w:t>
      </w:r>
      <w:r w:rsidRPr="000030FB">
        <w:t xml:space="preserve"> links to original sources where </w:t>
      </w:r>
      <w:r w:rsidR="004C7B76" w:rsidRPr="000030FB">
        <w:t>solutions/techniques were obtained (this is an excellent practice for all developers).</w:t>
      </w:r>
    </w:p>
    <w:p w14:paraId="4BDA188C" w14:textId="6AB26818" w:rsidR="003952AC" w:rsidRPr="000030FB" w:rsidRDefault="0048755C" w:rsidP="00464705">
      <w:pPr>
        <w:rPr>
          <w:b/>
          <w:bCs/>
        </w:rPr>
      </w:pPr>
      <w:r w:rsidRPr="000030FB">
        <w:rPr>
          <w:b/>
          <w:bCs/>
        </w:rPr>
        <w:t>Students MAY NOT:</w:t>
      </w:r>
    </w:p>
    <w:p w14:paraId="3C09B07A" w14:textId="47D39F9B" w:rsidR="00B2362F" w:rsidRPr="000030FB" w:rsidRDefault="00B2362F" w:rsidP="0050642C">
      <w:pPr>
        <w:pStyle w:val="ListParagraph"/>
        <w:numPr>
          <w:ilvl w:val="0"/>
          <w:numId w:val="10"/>
        </w:numPr>
      </w:pPr>
      <w:r w:rsidRPr="000030FB">
        <w:t xml:space="preserve">Ask for a complete solution to a </w:t>
      </w:r>
      <w:r w:rsidR="00C93F08" w:rsidRPr="000030FB">
        <w:t>project from any human or AI-based resource.</w:t>
      </w:r>
    </w:p>
    <w:p w14:paraId="7C6A7036" w14:textId="73FE1860" w:rsidR="00DF2925" w:rsidRPr="000030FB" w:rsidRDefault="00DF2925" w:rsidP="0050642C">
      <w:pPr>
        <w:pStyle w:val="ListParagraph"/>
        <w:numPr>
          <w:ilvl w:val="0"/>
          <w:numId w:val="10"/>
        </w:numPr>
      </w:pPr>
      <w:r w:rsidRPr="000030FB">
        <w:t xml:space="preserve">Copy/paste </w:t>
      </w:r>
      <w:r w:rsidR="00265242" w:rsidRPr="000030FB">
        <w:t>a solution</w:t>
      </w:r>
      <w:r w:rsidR="00E12FC8" w:rsidRPr="000030FB">
        <w:t xml:space="preserve"> (or any major portion thereof)</w:t>
      </w:r>
      <w:r w:rsidR="00265242" w:rsidRPr="000030FB">
        <w:t xml:space="preserve"> not derived by themselves into their project.</w:t>
      </w:r>
    </w:p>
    <w:p w14:paraId="76E8E5D9" w14:textId="3CA4CBE9" w:rsidR="0048755C" w:rsidRPr="000030FB" w:rsidRDefault="007D552F" w:rsidP="0050642C">
      <w:pPr>
        <w:pStyle w:val="ListParagraph"/>
        <w:numPr>
          <w:ilvl w:val="0"/>
          <w:numId w:val="10"/>
        </w:numPr>
      </w:pPr>
      <w:r w:rsidRPr="000030FB">
        <w:t>Email or distribute their original source code (or any portion thereof) directly to another student</w:t>
      </w:r>
      <w:r w:rsidR="00E12FC8" w:rsidRPr="000030FB">
        <w:t xml:space="preserve"> or group of students.</w:t>
      </w:r>
    </w:p>
    <w:p w14:paraId="06F52BC9" w14:textId="510514B3" w:rsidR="007D552F" w:rsidRPr="000030FB" w:rsidRDefault="007D552F" w:rsidP="0050642C">
      <w:pPr>
        <w:pStyle w:val="ListParagraph"/>
        <w:numPr>
          <w:ilvl w:val="0"/>
          <w:numId w:val="10"/>
        </w:numPr>
      </w:pPr>
      <w:r w:rsidRPr="000030FB">
        <w:t>Add additional students as collaborators on their GitHub repositories (not applicable for group projects)</w:t>
      </w:r>
      <w:r w:rsidR="00D41ED5" w:rsidRPr="000030FB">
        <w:t>.</w:t>
      </w:r>
    </w:p>
    <w:p w14:paraId="3F55C597" w14:textId="2BBAB78F" w:rsidR="008608AB" w:rsidRPr="000030FB" w:rsidRDefault="00CD2280" w:rsidP="0050642C">
      <w:pPr>
        <w:pStyle w:val="ListParagraph"/>
        <w:numPr>
          <w:ilvl w:val="0"/>
          <w:numId w:val="10"/>
        </w:numPr>
      </w:pPr>
      <w:r w:rsidRPr="000030FB">
        <w:t>Post their code or solutions to any third-party homework or tech support platform (</w:t>
      </w:r>
      <w:r w:rsidR="00D41ED5" w:rsidRPr="000030FB">
        <w:t>Chegg, StackOverflow, etc.) whether accessible publicly or by subscription.</w:t>
      </w:r>
    </w:p>
    <w:p w14:paraId="45B3F1AC" w14:textId="62D6AA0A" w:rsidR="002B7AAA" w:rsidRPr="00CE3027" w:rsidRDefault="002B7AAA" w:rsidP="000030FB">
      <w:pPr>
        <w:pStyle w:val="Heading2"/>
      </w:pPr>
      <w:r w:rsidRPr="00CE3027">
        <w:t>Policies related to Group Projects</w:t>
      </w:r>
    </w:p>
    <w:p w14:paraId="20DFC4AA" w14:textId="4CC84046" w:rsidR="002B7AAA" w:rsidRPr="001E3B26" w:rsidRDefault="002B7AAA" w:rsidP="00464705">
      <w:r w:rsidRPr="001E3B26">
        <w:t xml:space="preserve">Collaboration is expected when a Group Project is assigned. However, students must still </w:t>
      </w:r>
      <w:r w:rsidR="00AD599A" w:rsidRPr="001E3B26">
        <w:t>behave ethically and within the guidelines set forth here.</w:t>
      </w:r>
    </w:p>
    <w:p w14:paraId="4D6E3BC7" w14:textId="77777777" w:rsidR="00AD599A" w:rsidRPr="001E3B26" w:rsidRDefault="00AD599A" w:rsidP="00464705"/>
    <w:p w14:paraId="0007E69B" w14:textId="77525E5E" w:rsidR="00AD599A" w:rsidRPr="000030FB" w:rsidRDefault="00B04F36" w:rsidP="00464705">
      <w:pPr>
        <w:rPr>
          <w:b/>
          <w:bCs/>
        </w:rPr>
      </w:pPr>
      <w:r w:rsidRPr="000030FB">
        <w:rPr>
          <w:b/>
          <w:bCs/>
        </w:rPr>
        <w:t>Group Members</w:t>
      </w:r>
      <w:r w:rsidR="00AD599A" w:rsidRPr="000030FB">
        <w:rPr>
          <w:b/>
          <w:bCs/>
        </w:rPr>
        <w:t xml:space="preserve"> </w:t>
      </w:r>
      <w:r w:rsidR="005A1CBE" w:rsidRPr="000030FB">
        <w:rPr>
          <w:b/>
          <w:bCs/>
        </w:rPr>
        <w:t>MAY</w:t>
      </w:r>
      <w:r w:rsidR="00AD599A" w:rsidRPr="000030FB">
        <w:rPr>
          <w:b/>
          <w:bCs/>
        </w:rPr>
        <w:t>:</w:t>
      </w:r>
    </w:p>
    <w:p w14:paraId="1463263D" w14:textId="4CE863FD" w:rsidR="00AD599A" w:rsidRPr="000030FB" w:rsidRDefault="006C0AFA" w:rsidP="0050642C">
      <w:pPr>
        <w:pStyle w:val="ListParagraph"/>
        <w:numPr>
          <w:ilvl w:val="0"/>
          <w:numId w:val="11"/>
        </w:numPr>
      </w:pPr>
      <w:r w:rsidRPr="000030FB">
        <w:t>Work in a shared GitHub repository, with each student providing commit messages that explicitly describe the</w:t>
      </w:r>
      <w:r w:rsidR="005A1CBE" w:rsidRPr="000030FB">
        <w:t xml:space="preserve"> work </w:t>
      </w:r>
      <w:r w:rsidR="645A10BD" w:rsidRPr="000030FB">
        <w:t>they performed</w:t>
      </w:r>
      <w:r w:rsidR="005A1CBE" w:rsidRPr="000030FB">
        <w:t>.</w:t>
      </w:r>
    </w:p>
    <w:p w14:paraId="4451A171" w14:textId="16D43EE7" w:rsidR="005A1CBE" w:rsidRPr="000030FB" w:rsidRDefault="5E0F467E" w:rsidP="0050642C">
      <w:pPr>
        <w:pStyle w:val="ListParagraph"/>
        <w:numPr>
          <w:ilvl w:val="0"/>
          <w:numId w:val="11"/>
        </w:numPr>
      </w:pPr>
      <w:r w:rsidRPr="000030FB">
        <w:t>Share, debug, and refactor each other’s code (with the group member’s permission) as needed throughout the project.</w:t>
      </w:r>
    </w:p>
    <w:p w14:paraId="768150E4" w14:textId="30C57FCC" w:rsidR="00CA1E98" w:rsidRPr="000030FB" w:rsidRDefault="00B04F36" w:rsidP="00464705">
      <w:pPr>
        <w:rPr>
          <w:b/>
          <w:bCs/>
        </w:rPr>
      </w:pPr>
      <w:r w:rsidRPr="000030FB">
        <w:rPr>
          <w:b/>
          <w:bCs/>
        </w:rPr>
        <w:t>Group Members</w:t>
      </w:r>
      <w:r w:rsidR="00CA1E98" w:rsidRPr="000030FB">
        <w:rPr>
          <w:b/>
          <w:bCs/>
        </w:rPr>
        <w:t xml:space="preserve"> MUST:</w:t>
      </w:r>
    </w:p>
    <w:p w14:paraId="77EE21E9" w14:textId="1C2DAEE3" w:rsidR="00CA1E98" w:rsidRPr="000030FB" w:rsidRDefault="00B279EA" w:rsidP="0050642C">
      <w:pPr>
        <w:pStyle w:val="ListParagraph"/>
        <w:numPr>
          <w:ilvl w:val="0"/>
          <w:numId w:val="12"/>
        </w:numPr>
      </w:pPr>
      <w:r w:rsidRPr="000030FB">
        <w:t>Ensure the final work product of the project represents relatively equal effort by all group members.</w:t>
      </w:r>
      <w:r w:rsidR="003E000A" w:rsidRPr="000030FB">
        <w:t xml:space="preserve"> (Group members may perform different functions but should each </w:t>
      </w:r>
      <w:r w:rsidR="006C0B04" w:rsidRPr="000030FB">
        <w:t>invest similar effort.)</w:t>
      </w:r>
    </w:p>
    <w:p w14:paraId="1A195503" w14:textId="69163609" w:rsidR="006C0B04" w:rsidRPr="000030FB" w:rsidRDefault="006C0B04" w:rsidP="0050642C">
      <w:pPr>
        <w:pStyle w:val="ListParagraph"/>
        <w:numPr>
          <w:ilvl w:val="0"/>
          <w:numId w:val="12"/>
        </w:numPr>
      </w:pPr>
      <w:r w:rsidRPr="000030FB">
        <w:t>Protect their work product (code, documentation, and other materials) so that it is only accessible to group members and authorized individuals (e.g., the instructor and teaching assistant).</w:t>
      </w:r>
    </w:p>
    <w:p w14:paraId="40A0883C" w14:textId="755128AF" w:rsidR="006C0B04" w:rsidRPr="000030FB" w:rsidRDefault="00B04F36" w:rsidP="00464705">
      <w:pPr>
        <w:rPr>
          <w:b/>
          <w:bCs/>
        </w:rPr>
      </w:pPr>
      <w:r w:rsidRPr="000030FB">
        <w:rPr>
          <w:b/>
          <w:bCs/>
        </w:rPr>
        <w:t>Group Members</w:t>
      </w:r>
      <w:r w:rsidR="006C0B04" w:rsidRPr="000030FB">
        <w:rPr>
          <w:b/>
          <w:bCs/>
        </w:rPr>
        <w:t xml:space="preserve"> MAY NOT: </w:t>
      </w:r>
    </w:p>
    <w:p w14:paraId="738E59A6" w14:textId="77777777" w:rsidR="006C0B04" w:rsidRPr="000030FB" w:rsidRDefault="006C0B04" w:rsidP="0050642C">
      <w:pPr>
        <w:pStyle w:val="ListParagraph"/>
        <w:numPr>
          <w:ilvl w:val="0"/>
          <w:numId w:val="13"/>
        </w:numPr>
      </w:pPr>
      <w:r w:rsidRPr="000030FB">
        <w:t>Ask for a complete solution to a project from any human or AI-based resource.</w:t>
      </w:r>
    </w:p>
    <w:p w14:paraId="37123D9A" w14:textId="77777777" w:rsidR="006C0B04" w:rsidRPr="000030FB" w:rsidRDefault="006C0B04" w:rsidP="0050642C">
      <w:pPr>
        <w:pStyle w:val="ListParagraph"/>
        <w:numPr>
          <w:ilvl w:val="0"/>
          <w:numId w:val="13"/>
        </w:numPr>
      </w:pPr>
      <w:r w:rsidRPr="000030FB">
        <w:t>Copy/paste a solution (or any major portion thereof) not derived by themselves into their project.</w:t>
      </w:r>
    </w:p>
    <w:p w14:paraId="51D20001" w14:textId="2E0A802F" w:rsidR="006C0B04" w:rsidRPr="000030FB" w:rsidRDefault="006C0B04" w:rsidP="0050642C">
      <w:pPr>
        <w:pStyle w:val="ListParagraph"/>
        <w:numPr>
          <w:ilvl w:val="0"/>
          <w:numId w:val="13"/>
        </w:numPr>
      </w:pPr>
      <w:r w:rsidRPr="000030FB">
        <w:t>Email or distribute their original source code (or any portion thereof) directly to another student or group of students</w:t>
      </w:r>
      <w:r w:rsidR="009A356E" w:rsidRPr="000030FB">
        <w:t xml:space="preserve"> not in their assigned group.</w:t>
      </w:r>
    </w:p>
    <w:p w14:paraId="00571603" w14:textId="00B0BD14" w:rsidR="006C0B04" w:rsidRPr="000030FB" w:rsidRDefault="006C0B04" w:rsidP="0050642C">
      <w:pPr>
        <w:pStyle w:val="ListParagraph"/>
        <w:numPr>
          <w:ilvl w:val="0"/>
          <w:numId w:val="13"/>
        </w:numPr>
      </w:pPr>
      <w:r w:rsidRPr="000030FB">
        <w:t xml:space="preserve">Add additional students </w:t>
      </w:r>
      <w:r w:rsidR="009A356E" w:rsidRPr="000030FB">
        <w:t xml:space="preserve">outside the group </w:t>
      </w:r>
      <w:r w:rsidRPr="000030FB">
        <w:t>as collaborators on their GitHub repositories</w:t>
      </w:r>
      <w:r w:rsidR="009A356E" w:rsidRPr="000030FB">
        <w:t>.</w:t>
      </w:r>
    </w:p>
    <w:p w14:paraId="27F416EE" w14:textId="77777777" w:rsidR="006C0B04" w:rsidRPr="000030FB" w:rsidRDefault="006C0B04" w:rsidP="0050642C">
      <w:pPr>
        <w:pStyle w:val="ListParagraph"/>
        <w:numPr>
          <w:ilvl w:val="0"/>
          <w:numId w:val="13"/>
        </w:numPr>
      </w:pPr>
      <w:r w:rsidRPr="000030FB">
        <w:t>Post their code or solutions to any third-party homework or tech support platform (Chegg, StackOverflow, etc.) whether accessible publicly or by subscription.</w:t>
      </w:r>
    </w:p>
    <w:p w14:paraId="18BFDC2D" w14:textId="77777777" w:rsidR="002B7AAA" w:rsidRPr="001E3B26" w:rsidRDefault="002B7AAA" w:rsidP="00464705"/>
    <w:p w14:paraId="3781049D" w14:textId="39599F09" w:rsidR="008608AB" w:rsidRPr="001E3B26" w:rsidRDefault="008608AB" w:rsidP="00464705">
      <w:r w:rsidRPr="001E3B26">
        <w:t xml:space="preserve">This course and the above policies are based first and foremost on </w:t>
      </w:r>
      <w:r w:rsidRPr="00596370">
        <w:rPr>
          <w:b/>
          <w:bCs/>
        </w:rPr>
        <w:t>trust</w:t>
      </w:r>
      <w:r w:rsidRPr="001E3B26">
        <w:t xml:space="preserve">. I </w:t>
      </w:r>
      <w:r w:rsidRPr="00596370">
        <w:rPr>
          <w:b/>
          <w:bCs/>
        </w:rPr>
        <w:t>trust</w:t>
      </w:r>
      <w:r w:rsidRPr="001E3B26">
        <w:t xml:space="preserve"> that each student will perform the</w:t>
      </w:r>
      <w:r w:rsidR="001D6EC7" w:rsidRPr="001E3B26">
        <w:t>ir work in this course in an ethical manner.</w:t>
      </w:r>
    </w:p>
    <w:p w14:paraId="5E38DA15" w14:textId="77777777" w:rsidR="001D6EC7" w:rsidRPr="001E3B26" w:rsidRDefault="001D6EC7" w:rsidP="00464705"/>
    <w:p w14:paraId="15B4A726" w14:textId="63508499" w:rsidR="00F40DE0" w:rsidRDefault="001D6EC7" w:rsidP="00464705">
      <w:pPr>
        <w:rPr>
          <w:i/>
          <w:iCs/>
        </w:rPr>
      </w:pPr>
      <w:r w:rsidRPr="001E3B26">
        <w:t xml:space="preserve">Students should understand that plagiarism </w:t>
      </w:r>
      <w:r w:rsidR="000F71AE" w:rsidRPr="001E3B26">
        <w:t xml:space="preserve">applies to BOTH the individual who shared their original work AND the individual who presented someone else’s work as their own. </w:t>
      </w:r>
      <w:r w:rsidR="000F71AE" w:rsidRPr="00596370">
        <w:rPr>
          <w:i/>
          <w:iCs/>
        </w:rPr>
        <w:t xml:space="preserve">Students violating the university’s academic misconduct guidelines (and my </w:t>
      </w:r>
      <w:r w:rsidR="000F71AE" w:rsidRPr="00596370">
        <w:rPr>
          <w:b/>
          <w:bCs/>
          <w:i/>
          <w:iCs/>
        </w:rPr>
        <w:t>trust</w:t>
      </w:r>
      <w:r w:rsidR="000F71AE" w:rsidRPr="00596370">
        <w:rPr>
          <w:i/>
          <w:iCs/>
        </w:rPr>
        <w:t xml:space="preserve">) will be </w:t>
      </w:r>
      <w:proofErr w:type="gramStart"/>
      <w:r w:rsidR="00DA3B61" w:rsidRPr="00596370">
        <w:rPr>
          <w:i/>
          <w:iCs/>
        </w:rPr>
        <w:t>penalized to the fullest extent</w:t>
      </w:r>
      <w:proofErr w:type="gramEnd"/>
      <w:r w:rsidR="00DA3B61" w:rsidRPr="00596370">
        <w:rPr>
          <w:i/>
          <w:iCs/>
        </w:rPr>
        <w:t xml:space="preserve"> of the university’s policies.</w:t>
      </w:r>
      <w:bookmarkStart w:id="6" w:name="_heading=h.lnxbz9" w:colFirst="0" w:colLast="0"/>
      <w:bookmarkStart w:id="7" w:name="_heading=h.3rdcrjn" w:colFirst="0" w:colLast="0"/>
      <w:bookmarkStart w:id="8" w:name="_heading=h.26in1rg" w:colFirst="0" w:colLast="0"/>
      <w:bookmarkEnd w:id="6"/>
      <w:bookmarkEnd w:id="7"/>
      <w:bookmarkEnd w:id="8"/>
    </w:p>
    <w:p w14:paraId="1C98CFC5" w14:textId="7B252381" w:rsidR="00D70D6A" w:rsidRPr="00C443A9" w:rsidRDefault="000030FB" w:rsidP="000030FB">
      <w:pPr>
        <w:pStyle w:val="Heading1"/>
      </w:pPr>
      <w:r>
        <w:t>Course Policies</w:t>
      </w:r>
    </w:p>
    <w:p w14:paraId="10588E96" w14:textId="7666F7EF" w:rsidR="00334067" w:rsidRPr="0066052E" w:rsidRDefault="00334067" w:rsidP="000030FB">
      <w:pPr>
        <w:pStyle w:val="Heading2"/>
      </w:pPr>
      <w:bookmarkStart w:id="9" w:name="_heading=h.3dy6vkm" w:colFirst="0" w:colLast="0"/>
      <w:bookmarkStart w:id="10" w:name="_Ref179380443"/>
      <w:bookmarkEnd w:id="9"/>
      <w:r w:rsidRPr="0066052E">
        <w:t>Attendance &amp; Absence Policy</w:t>
      </w:r>
      <w:bookmarkEnd w:id="10"/>
    </w:p>
    <w:p w14:paraId="3D768BCC" w14:textId="5EC395D9" w:rsidR="00E936A8" w:rsidRPr="004B084E" w:rsidRDefault="00E936A8" w:rsidP="00464705">
      <w:r w:rsidRPr="7B1BD1B3">
        <w:t xml:space="preserve">In-person class attendance is </w:t>
      </w:r>
      <w:r w:rsidRPr="7B1BD1B3">
        <w:rPr>
          <w:i/>
          <w:iCs/>
        </w:rPr>
        <w:t>required</w:t>
      </w:r>
      <w:r w:rsidRPr="7B1BD1B3">
        <w:t xml:space="preserve">. Please inform the instructor prior to class if you are unable to attend due to a university-excused reason. </w:t>
      </w:r>
      <w:r w:rsidRPr="7B1BD1B3">
        <w:rPr>
          <w:i/>
          <w:iCs/>
        </w:rPr>
        <w:t xml:space="preserve">There will be no </w:t>
      </w:r>
      <w:bookmarkStart w:id="11" w:name="_Int_Mjyhv5nN"/>
      <w:r w:rsidRPr="7B1BD1B3">
        <w:rPr>
          <w:i/>
          <w:iCs/>
        </w:rPr>
        <w:t>makeups</w:t>
      </w:r>
      <w:bookmarkEnd w:id="11"/>
      <w:r w:rsidRPr="7B1BD1B3">
        <w:rPr>
          <w:i/>
          <w:iCs/>
        </w:rPr>
        <w:t xml:space="preserve"> or excused absences from in-class activities unless you report your absence prior to the start of class.</w:t>
      </w:r>
    </w:p>
    <w:p w14:paraId="07DDEB40" w14:textId="77777777" w:rsidR="00E936A8" w:rsidRPr="004B084E" w:rsidRDefault="00E936A8" w:rsidP="00464705"/>
    <w:p w14:paraId="1CEE143B" w14:textId="7C8D3FA7" w:rsidR="00E936A8" w:rsidRDefault="00E936A8" w:rsidP="00464705">
      <w:r w:rsidRPr="7B1BD1B3">
        <w:t xml:space="preserve">Lectures will not be recorded as a </w:t>
      </w:r>
      <w:r w:rsidR="58D783B4" w:rsidRPr="7B1BD1B3">
        <w:t>rule but</w:t>
      </w:r>
      <w:r w:rsidRPr="7B1BD1B3">
        <w:t xml:space="preserve"> may be recorded at the instructor’s discretion.</w:t>
      </w:r>
    </w:p>
    <w:p w14:paraId="748AEB28" w14:textId="77777777" w:rsidR="00E936A8" w:rsidRPr="004B084E" w:rsidRDefault="00E936A8" w:rsidP="00507A92">
      <w:pPr>
        <w:pStyle w:val="Heading2"/>
      </w:pPr>
      <w:r w:rsidRPr="004B084E">
        <w:t>Late Policy</w:t>
      </w:r>
    </w:p>
    <w:p w14:paraId="6E023C7A" w14:textId="305BC22C" w:rsidR="00335EE2" w:rsidRDefault="00E936A8" w:rsidP="00464705">
      <w:r w:rsidRPr="004B084E">
        <w:t>Late submissions will not be accepted unless you have discussed the issue with the instructor prior to the due date. All assignments are due at 11:59pm on the date noted but may be submitted until 8:00am the following day.</w:t>
      </w:r>
    </w:p>
    <w:p w14:paraId="69B08B15" w14:textId="52CC8289" w:rsidR="0066052E" w:rsidRPr="0066052E" w:rsidRDefault="0066052E" w:rsidP="00507A92">
      <w:pPr>
        <w:pStyle w:val="Heading2"/>
      </w:pPr>
      <w:r w:rsidRPr="0066052E">
        <w:t>Additional Policies</w:t>
      </w:r>
    </w:p>
    <w:p w14:paraId="0EAB23E7" w14:textId="621C60BA" w:rsidR="00A828DB" w:rsidRPr="00335EE2" w:rsidRDefault="00335EE2" w:rsidP="00464705">
      <w:r>
        <w:t xml:space="preserve">Information about the following policies can be found in Brightspace: </w:t>
      </w:r>
      <w:r w:rsidR="00607D03" w:rsidRPr="00335EE2">
        <w:t xml:space="preserve">Mental Health/Wellness, Accessibility, Attendance and Grief Absence Policy for Students, Office of the Dean of Students: Class Absences, Purdue Honor Pledge video, Purdue’s Guide for Academic Integrity, Nondiscrimination Policy Statement, Violent Behavior Policy, </w:t>
      </w:r>
      <w:r w:rsidR="00607D03" w:rsidRPr="00DA38E5">
        <w:t>and</w:t>
      </w:r>
      <w:r w:rsidR="00607D03" w:rsidRPr="00335EE2">
        <w:t xml:space="preserve"> Use of Copyrighted Materials. </w:t>
      </w:r>
    </w:p>
    <w:p w14:paraId="620EC020" w14:textId="77777777" w:rsidR="00A828DB" w:rsidRPr="00A828DB" w:rsidRDefault="00A828DB" w:rsidP="00464705"/>
    <w:p w14:paraId="5F63118F" w14:textId="4FCD7ABD" w:rsidR="00F40DE0" w:rsidRDefault="009604CB" w:rsidP="00507A92">
      <w:pPr>
        <w:pStyle w:val="Heading1"/>
      </w:pPr>
      <w:r>
        <w:t>Course</w:t>
      </w:r>
      <w:r w:rsidR="00507A92">
        <w:t xml:space="preserve"> </w:t>
      </w:r>
      <w:r>
        <w:t>Schedule</w:t>
      </w:r>
    </w:p>
    <w:p w14:paraId="66118786" w14:textId="28AEA07E" w:rsidR="009148C0" w:rsidRPr="009148C0" w:rsidRDefault="009148C0" w:rsidP="00464705">
      <w:pPr>
        <w:divId w:val="1259941921"/>
      </w:pPr>
      <w:r w:rsidRPr="00014010">
        <w:t>The course schedule is subject to change at the instructor’s discretion. Changes will be communicated via Brightspace.</w:t>
      </w:r>
    </w:p>
    <w:p w14:paraId="468765C6" w14:textId="594B5CB3" w:rsidR="009148C0" w:rsidRPr="00FB4C96" w:rsidRDefault="00CB27C5" w:rsidP="00FB4C96">
      <w:pPr>
        <w:pStyle w:val="Heading2"/>
        <w:divId w:val="1259941921"/>
      </w:pPr>
      <w:r>
        <w:t>Unit 01: Introduction to Cloud Computing</w:t>
      </w:r>
      <w:r w:rsidR="002527DF">
        <w:t xml:space="preserve"> &amp; the Economics of the Cloud</w:t>
      </w:r>
    </w:p>
    <w:p w14:paraId="53582815" w14:textId="031F2074" w:rsidR="009148C0" w:rsidRDefault="00901CF1" w:rsidP="0050642C">
      <w:pPr>
        <w:pStyle w:val="ListParagraph"/>
        <w:numPr>
          <w:ilvl w:val="0"/>
          <w:numId w:val="13"/>
        </w:numPr>
        <w:divId w:val="1259941921"/>
      </w:pPr>
      <w:r>
        <w:t>Course Introduction</w:t>
      </w:r>
    </w:p>
    <w:p w14:paraId="3B2075FC" w14:textId="3EF46A73" w:rsidR="00901CF1" w:rsidRDefault="00901CF1" w:rsidP="0050642C">
      <w:pPr>
        <w:pStyle w:val="ListParagraph"/>
        <w:numPr>
          <w:ilvl w:val="0"/>
          <w:numId w:val="13"/>
        </w:numPr>
        <w:divId w:val="1259941921"/>
      </w:pPr>
      <w:r>
        <w:t>Overview of “the cloud”</w:t>
      </w:r>
    </w:p>
    <w:p w14:paraId="1BA918F9" w14:textId="36199143" w:rsidR="00FB4C96" w:rsidRDefault="0098769B" w:rsidP="00BD41A1">
      <w:pPr>
        <w:pStyle w:val="ListParagraph"/>
        <w:numPr>
          <w:ilvl w:val="0"/>
          <w:numId w:val="13"/>
        </w:numPr>
        <w:divId w:val="1259941921"/>
      </w:pPr>
      <w:r>
        <w:t>Certification exam discussion</w:t>
      </w:r>
    </w:p>
    <w:p w14:paraId="4F3DBA31" w14:textId="37CF0FC1" w:rsidR="009148C0" w:rsidRDefault="009148C0" w:rsidP="00507A92">
      <w:pPr>
        <w:pStyle w:val="Heading2"/>
        <w:divId w:val="1259941921"/>
      </w:pPr>
      <w:r w:rsidRPr="009148C0">
        <w:t xml:space="preserve">Unit </w:t>
      </w:r>
      <w:r w:rsidR="0052256A">
        <w:t>02</w:t>
      </w:r>
      <w:r w:rsidRPr="009148C0">
        <w:t xml:space="preserve">: </w:t>
      </w:r>
      <w:r w:rsidR="007B300E">
        <w:t>AWS Global Infrastructure &amp; Security</w:t>
      </w:r>
    </w:p>
    <w:p w14:paraId="7F77AFF1" w14:textId="01F6C840" w:rsidR="00F4721A" w:rsidRPr="007D46A4" w:rsidRDefault="007D46A4" w:rsidP="0050642C">
      <w:pPr>
        <w:pStyle w:val="ListParagraph"/>
        <w:numPr>
          <w:ilvl w:val="0"/>
          <w:numId w:val="13"/>
        </w:numPr>
        <w:divId w:val="1259941921"/>
        <w:rPr>
          <w:b/>
          <w:bCs/>
        </w:rPr>
      </w:pPr>
      <w:r>
        <w:t>AWS Regions, Availability Zones, and edge locations</w:t>
      </w:r>
    </w:p>
    <w:p w14:paraId="36B6CF17" w14:textId="48B19B05" w:rsidR="007D46A4" w:rsidRPr="00D40CAE" w:rsidRDefault="007D46A4" w:rsidP="0050642C">
      <w:pPr>
        <w:pStyle w:val="ListParagraph"/>
        <w:numPr>
          <w:ilvl w:val="0"/>
          <w:numId w:val="13"/>
        </w:numPr>
        <w:divId w:val="1259941921"/>
        <w:rPr>
          <w:b/>
          <w:bCs/>
        </w:rPr>
      </w:pPr>
      <w:r>
        <w:lastRenderedPageBreak/>
        <w:t>AWS Shared Re</w:t>
      </w:r>
      <w:r w:rsidR="00580EEB">
        <w:t>s</w:t>
      </w:r>
      <w:r>
        <w:t>ponsib</w:t>
      </w:r>
      <w:r w:rsidR="00580EEB">
        <w:t xml:space="preserve">ility </w:t>
      </w:r>
      <w:r>
        <w:t>Model</w:t>
      </w:r>
    </w:p>
    <w:p w14:paraId="19D42B36" w14:textId="102FE5E5" w:rsidR="00D40CAE" w:rsidRDefault="00D40CAE" w:rsidP="00D40CAE">
      <w:pPr>
        <w:pStyle w:val="Heading2"/>
        <w:divId w:val="1259941921"/>
      </w:pPr>
      <w:r w:rsidRPr="009148C0">
        <w:t xml:space="preserve">Unit </w:t>
      </w:r>
      <w:r w:rsidR="0052256A">
        <w:t>03</w:t>
      </w:r>
      <w:r w:rsidRPr="009148C0">
        <w:t xml:space="preserve">: </w:t>
      </w:r>
      <w:r w:rsidR="00580EEB" w:rsidRPr="00580EEB">
        <w:t>Networking &amp; Content Delivery</w:t>
      </w:r>
    </w:p>
    <w:p w14:paraId="56CAFBBA" w14:textId="123DC317" w:rsidR="00580EEB" w:rsidRPr="00580EEB" w:rsidRDefault="00580EEB" w:rsidP="0050642C">
      <w:pPr>
        <w:pStyle w:val="ListParagraph"/>
        <w:numPr>
          <w:ilvl w:val="0"/>
          <w:numId w:val="13"/>
        </w:numPr>
        <w:divId w:val="1259941921"/>
      </w:pPr>
      <w:r w:rsidRPr="00580EEB">
        <w:t xml:space="preserve">Networking basics and VPC fundamentals </w:t>
      </w:r>
    </w:p>
    <w:p w14:paraId="442803C2" w14:textId="6671FDE1" w:rsidR="00580EEB" w:rsidRPr="00580EEB" w:rsidRDefault="00580EEB" w:rsidP="0050642C">
      <w:pPr>
        <w:pStyle w:val="ListParagraph"/>
        <w:numPr>
          <w:ilvl w:val="0"/>
          <w:numId w:val="13"/>
        </w:numPr>
        <w:divId w:val="1259941921"/>
      </w:pPr>
      <w:r w:rsidRPr="00580EEB">
        <w:t xml:space="preserve">Amazon Route 53 and Amazon CloudFront </w:t>
      </w:r>
    </w:p>
    <w:p w14:paraId="55B6966E" w14:textId="3E25873E" w:rsidR="00580EEB" w:rsidRPr="00580EEB" w:rsidRDefault="00580EEB" w:rsidP="0050642C">
      <w:pPr>
        <w:pStyle w:val="ListParagraph"/>
        <w:numPr>
          <w:ilvl w:val="0"/>
          <w:numId w:val="13"/>
        </w:numPr>
        <w:divId w:val="1259941921"/>
      </w:pPr>
      <w:r w:rsidRPr="00580EEB">
        <w:t>VPC security with security groups and NACLs</w:t>
      </w:r>
    </w:p>
    <w:p w14:paraId="2C1F9FA0" w14:textId="08C9A519" w:rsidR="00C03B71" w:rsidRDefault="00C03B71" w:rsidP="00C03B71">
      <w:pPr>
        <w:pStyle w:val="Heading2"/>
        <w:divId w:val="1259941921"/>
      </w:pPr>
      <w:r>
        <w:t xml:space="preserve">Unit </w:t>
      </w:r>
      <w:r w:rsidR="0052256A">
        <w:t>04</w:t>
      </w:r>
      <w:r>
        <w:t xml:space="preserve">: </w:t>
      </w:r>
      <w:r w:rsidR="00300493" w:rsidRPr="00300493">
        <w:t>Core Compute Services</w:t>
      </w:r>
    </w:p>
    <w:p w14:paraId="1CE503AF" w14:textId="493F447F" w:rsidR="00300493" w:rsidRPr="00300493" w:rsidRDefault="00300493" w:rsidP="0050642C">
      <w:pPr>
        <w:pStyle w:val="ListParagraph"/>
        <w:numPr>
          <w:ilvl w:val="0"/>
          <w:numId w:val="13"/>
        </w:numPr>
        <w:spacing w:line="259" w:lineRule="auto"/>
      </w:pPr>
      <w:r w:rsidRPr="00300493">
        <w:t xml:space="preserve">Amazon EC2 fundamentals and cost optimization </w:t>
      </w:r>
    </w:p>
    <w:p w14:paraId="18CB0DB8" w14:textId="5A3DDA9A" w:rsidR="00300493" w:rsidRPr="00300493" w:rsidRDefault="00300493" w:rsidP="0050642C">
      <w:pPr>
        <w:pStyle w:val="ListParagraph"/>
        <w:numPr>
          <w:ilvl w:val="0"/>
          <w:numId w:val="13"/>
        </w:numPr>
        <w:spacing w:line="259" w:lineRule="auto"/>
      </w:pPr>
      <w:r w:rsidRPr="00300493">
        <w:t xml:space="preserve">Container services overview </w:t>
      </w:r>
    </w:p>
    <w:p w14:paraId="40DA07B6" w14:textId="232A4738" w:rsidR="00300493" w:rsidRPr="00300493" w:rsidRDefault="00300493" w:rsidP="0050642C">
      <w:pPr>
        <w:pStyle w:val="ListParagraph"/>
        <w:numPr>
          <w:ilvl w:val="0"/>
          <w:numId w:val="13"/>
        </w:numPr>
        <w:spacing w:line="259" w:lineRule="auto"/>
      </w:pPr>
      <w:r w:rsidRPr="00300493">
        <w:t xml:space="preserve">AWS Lambda and serverless computing </w:t>
      </w:r>
    </w:p>
    <w:p w14:paraId="2CA89DA9" w14:textId="04810ABF" w:rsidR="00BD41A1" w:rsidRPr="009148C0" w:rsidRDefault="00300493" w:rsidP="0052256A">
      <w:pPr>
        <w:pStyle w:val="ListParagraph"/>
        <w:numPr>
          <w:ilvl w:val="0"/>
          <w:numId w:val="13"/>
        </w:numPr>
        <w:spacing w:line="259" w:lineRule="auto"/>
      </w:pPr>
      <w:r w:rsidRPr="00300493">
        <w:t>AWS Elastic Beanstalk for application deployment</w:t>
      </w:r>
    </w:p>
    <w:p w14:paraId="5BB5212D" w14:textId="664EC5CA" w:rsidR="00BD41A1" w:rsidRDefault="00BD41A1" w:rsidP="00BD41A1">
      <w:pPr>
        <w:pStyle w:val="Heading2"/>
      </w:pPr>
      <w:r w:rsidRPr="009148C0">
        <w:t xml:space="preserve">Unit </w:t>
      </w:r>
      <w:r w:rsidR="0052256A">
        <w:t>05</w:t>
      </w:r>
      <w:r w:rsidRPr="009148C0">
        <w:t xml:space="preserve">: </w:t>
      </w:r>
      <w:r w:rsidRPr="00FB4C96">
        <w:t>AWS Cloud Adoption Framework (CAF)</w:t>
      </w:r>
    </w:p>
    <w:p w14:paraId="5D2C339F" w14:textId="2916F3F0" w:rsidR="00BD41A1" w:rsidRDefault="00BD41A1" w:rsidP="0052256A">
      <w:r w:rsidRPr="00FB4C96">
        <w:rPr>
          <w:b/>
          <w:bCs/>
        </w:rPr>
        <w:t xml:space="preserve">CLASS WILL NOT MEET IN PERSON DUE TO </w:t>
      </w:r>
      <w:r>
        <w:rPr>
          <w:b/>
          <w:bCs/>
        </w:rPr>
        <w:t xml:space="preserve">THANKSGIVING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3"/>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6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C8"/>
          </mc:Choice>
          <mc:Fallback>
            <w:t>🏈</w:t>
          </mc:Fallback>
        </mc:AlternateContent>
      </w:r>
    </w:p>
    <w:p w14:paraId="5BF42412" w14:textId="7CE728D0" w:rsidR="00656AAA" w:rsidRDefault="00105DB6" w:rsidP="00300493">
      <w:pPr>
        <w:pStyle w:val="Heading2"/>
        <w:divId w:val="1259941921"/>
      </w:pPr>
      <w:r>
        <w:t xml:space="preserve">Unit 06: </w:t>
      </w:r>
      <w:r w:rsidR="00453BCE" w:rsidRPr="00453BCE">
        <w:t>Storage &amp; Database Services</w:t>
      </w:r>
    </w:p>
    <w:p w14:paraId="360FD227" w14:textId="005E0226" w:rsidR="00453BCE" w:rsidRPr="00453BCE" w:rsidRDefault="00453BCE" w:rsidP="0050642C">
      <w:pPr>
        <w:pStyle w:val="ListParagraph"/>
        <w:numPr>
          <w:ilvl w:val="0"/>
          <w:numId w:val="13"/>
        </w:numPr>
        <w:divId w:val="1259941921"/>
      </w:pPr>
      <w:r w:rsidRPr="00453BCE">
        <w:t>Storage types: EBS, S3, EFS, and Glacier</w:t>
      </w:r>
    </w:p>
    <w:p w14:paraId="49729994" w14:textId="73FF336D" w:rsidR="004D4114" w:rsidRPr="000F492C" w:rsidRDefault="00453BCE" w:rsidP="0050642C">
      <w:pPr>
        <w:pStyle w:val="ListParagraph"/>
        <w:numPr>
          <w:ilvl w:val="0"/>
          <w:numId w:val="13"/>
        </w:numPr>
        <w:divId w:val="1259941921"/>
      </w:pPr>
      <w:r w:rsidRPr="00453BCE">
        <w:t>Database services: RDS, DynamoDB, Redshift, Aurora</w:t>
      </w:r>
    </w:p>
    <w:p w14:paraId="31402D18" w14:textId="7CB16595" w:rsidR="004345F3" w:rsidRDefault="00656AAA" w:rsidP="00656AAA">
      <w:pPr>
        <w:pStyle w:val="Heading2"/>
        <w:divId w:val="1259941921"/>
      </w:pPr>
      <w:r>
        <w:t xml:space="preserve">Unit 07: </w:t>
      </w:r>
      <w:r w:rsidR="00043878" w:rsidRPr="00043878">
        <w:t>Architecture &amp; Operations</w:t>
      </w:r>
    </w:p>
    <w:p w14:paraId="49993D5B" w14:textId="7E9703C8" w:rsidR="00043878" w:rsidRPr="00043878" w:rsidRDefault="00043878" w:rsidP="0050642C">
      <w:pPr>
        <w:pStyle w:val="ListParagraph"/>
        <w:numPr>
          <w:ilvl w:val="0"/>
          <w:numId w:val="13"/>
        </w:numPr>
        <w:divId w:val="1259941921"/>
      </w:pPr>
      <w:r w:rsidRPr="00043878">
        <w:t>AWS Well-Architected Framework and design principles</w:t>
      </w:r>
    </w:p>
    <w:p w14:paraId="201D1893" w14:textId="0B6754CE" w:rsidR="001230D2" w:rsidRPr="00014010" w:rsidRDefault="00043878" w:rsidP="0050642C">
      <w:pPr>
        <w:pStyle w:val="ListParagraph"/>
        <w:numPr>
          <w:ilvl w:val="0"/>
          <w:numId w:val="13"/>
        </w:numPr>
        <w:divId w:val="1259941921"/>
      </w:pPr>
      <w:r w:rsidRPr="00043878">
        <w:t>Auto scaling, load balancing, and monitoring</w:t>
      </w:r>
    </w:p>
    <w:sectPr w:rsidR="001230D2" w:rsidRPr="000140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DCEC" w14:textId="77777777" w:rsidR="0059738A" w:rsidRDefault="0059738A" w:rsidP="001230D2">
      <w:r>
        <w:separator/>
      </w:r>
    </w:p>
  </w:endnote>
  <w:endnote w:type="continuationSeparator" w:id="0">
    <w:p w14:paraId="709ACF4C" w14:textId="77777777" w:rsidR="0059738A" w:rsidRDefault="0059738A" w:rsidP="001230D2">
      <w:r>
        <w:continuationSeparator/>
      </w:r>
    </w:p>
  </w:endnote>
  <w:endnote w:type="continuationNotice" w:id="1">
    <w:p w14:paraId="3353A6C4" w14:textId="77777777" w:rsidR="0059738A" w:rsidRDefault="005973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1836141"/>
      <w:docPartObj>
        <w:docPartGallery w:val="Page Numbers (Bottom of Page)"/>
        <w:docPartUnique/>
      </w:docPartObj>
    </w:sdtPr>
    <w:sdtContent>
      <w:p w14:paraId="3102862C" w14:textId="22623C10" w:rsidR="0044179F" w:rsidRDefault="004417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D86E0B" w14:textId="77777777" w:rsidR="0044179F" w:rsidRDefault="0044179F" w:rsidP="004417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9806689"/>
      <w:docPartObj>
        <w:docPartGallery w:val="Page Numbers (Bottom of Page)"/>
        <w:docPartUnique/>
      </w:docPartObj>
    </w:sdtPr>
    <w:sdtContent>
      <w:p w14:paraId="3DDA2333" w14:textId="5184A5C9" w:rsidR="0044179F" w:rsidRDefault="004417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A80BD2" w14:textId="77777777" w:rsidR="0044179F" w:rsidRDefault="0044179F" w:rsidP="004417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24AC9" w14:textId="77777777" w:rsidR="0059738A" w:rsidRDefault="0059738A" w:rsidP="001230D2">
      <w:r>
        <w:separator/>
      </w:r>
    </w:p>
  </w:footnote>
  <w:footnote w:type="continuationSeparator" w:id="0">
    <w:p w14:paraId="2732FEB3" w14:textId="77777777" w:rsidR="0059738A" w:rsidRDefault="0059738A" w:rsidP="001230D2">
      <w:r>
        <w:continuationSeparator/>
      </w:r>
    </w:p>
  </w:footnote>
  <w:footnote w:type="continuationNotice" w:id="1">
    <w:p w14:paraId="4830DD08" w14:textId="77777777" w:rsidR="0059738A" w:rsidRDefault="0059738A"/>
  </w:footnote>
</w:footnotes>
</file>

<file path=word/intelligence2.xml><?xml version="1.0" encoding="utf-8"?>
<int2:intelligence xmlns:int2="http://schemas.microsoft.com/office/intelligence/2020/intelligence" xmlns:oel="http://schemas.microsoft.com/office/2019/extlst">
  <int2:observations>
    <int2:textHash int2:hashCode="/f6xbwlpg62gLb" int2:id="Rs8CFxmM">
      <int2:state int2:value="Rejected" int2:type="AugLoop_Text_Critique"/>
    </int2:textHash>
    <int2:bookmark int2:bookmarkName="_Int_Mjyhv5nN" int2:invalidationBookmarkName="" int2:hashCode="uuVvJjlkdAgdGJ" int2:id="QfmX9gu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5A90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B7681"/>
    <w:multiLevelType w:val="hybridMultilevel"/>
    <w:tmpl w:val="9D9CE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7576B"/>
    <w:multiLevelType w:val="hybridMultilevel"/>
    <w:tmpl w:val="22C2C91A"/>
    <w:lvl w:ilvl="0" w:tplc="FFFFFFFF">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F7BA1"/>
    <w:multiLevelType w:val="multilevel"/>
    <w:tmpl w:val="3D72A5C0"/>
    <w:lvl w:ilvl="0">
      <w:start w:val="1"/>
      <w:numFmt w:val="bullet"/>
      <w:lvlText w:val="●"/>
      <w:lvlJc w:val="left"/>
      <w:pPr>
        <w:ind w:left="720" w:hanging="360"/>
      </w:pPr>
      <w:rPr>
        <w:u w:val="none"/>
      </w:rPr>
    </w:lvl>
    <w:lvl w:ilvl="1">
      <w:start w:val="1"/>
      <w:numFmt w:val="bullet"/>
      <w:lvlText w:val="○"/>
      <w:lvlJc w:val="left"/>
      <w:pPr>
        <w:ind w:left="1440" w:hanging="360"/>
      </w:pPr>
      <w:rPr>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D86DA5"/>
    <w:multiLevelType w:val="hybridMultilevel"/>
    <w:tmpl w:val="4BA4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15CAC"/>
    <w:multiLevelType w:val="hybridMultilevel"/>
    <w:tmpl w:val="EFC6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F0A28"/>
    <w:multiLevelType w:val="hybridMultilevel"/>
    <w:tmpl w:val="C042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43F7F"/>
    <w:multiLevelType w:val="multilevel"/>
    <w:tmpl w:val="7C24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A2173"/>
    <w:multiLevelType w:val="multilevel"/>
    <w:tmpl w:val="BD8E73AE"/>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9" w15:restartNumberingAfterBreak="0">
    <w:nsid w:val="0EE215C1"/>
    <w:multiLevelType w:val="hybridMultilevel"/>
    <w:tmpl w:val="7CF2C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7804ED"/>
    <w:multiLevelType w:val="multilevel"/>
    <w:tmpl w:val="510C8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AB1CCE"/>
    <w:multiLevelType w:val="multilevel"/>
    <w:tmpl w:val="6EE82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0EB2AE3"/>
    <w:multiLevelType w:val="multilevel"/>
    <w:tmpl w:val="1382B0EC"/>
    <w:lvl w:ilvl="0">
      <w:start w:val="1"/>
      <w:numFmt w:val="decimal"/>
      <w:lvlText w:val="%1."/>
      <w:lvlJc w:val="left"/>
      <w:pPr>
        <w:ind w:left="720" w:hanging="360"/>
      </w:pPr>
      <w:rPr>
        <w:u w:val="none"/>
      </w:rPr>
    </w:lvl>
    <w:lvl w:ilvl="1">
      <w:start w:val="1"/>
      <w:numFmt w:val="lowerLetter"/>
      <w:lvlText w:val="%2."/>
      <w:lvlJc w:val="left"/>
      <w:pPr>
        <w:ind w:left="1440" w:hanging="360"/>
      </w:pPr>
      <w:rPr>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1970E05"/>
    <w:multiLevelType w:val="hybridMultilevel"/>
    <w:tmpl w:val="3104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95B571"/>
    <w:multiLevelType w:val="hybridMultilevel"/>
    <w:tmpl w:val="E0BC44C8"/>
    <w:lvl w:ilvl="0" w:tplc="FB709AE2">
      <w:start w:val="1"/>
      <w:numFmt w:val="bullet"/>
      <w:lvlText w:val=""/>
      <w:lvlJc w:val="left"/>
      <w:pPr>
        <w:ind w:left="720" w:hanging="360"/>
      </w:pPr>
      <w:rPr>
        <w:rFonts w:ascii="Symbol" w:hAnsi="Symbol" w:hint="default"/>
      </w:rPr>
    </w:lvl>
    <w:lvl w:ilvl="1" w:tplc="3EEEBFCA">
      <w:start w:val="1"/>
      <w:numFmt w:val="bullet"/>
      <w:lvlText w:val="o"/>
      <w:lvlJc w:val="left"/>
      <w:pPr>
        <w:ind w:left="1440" w:hanging="360"/>
      </w:pPr>
      <w:rPr>
        <w:rFonts w:ascii="Courier New" w:hAnsi="Courier New" w:hint="default"/>
      </w:rPr>
    </w:lvl>
    <w:lvl w:ilvl="2" w:tplc="23CE0C10">
      <w:start w:val="1"/>
      <w:numFmt w:val="bullet"/>
      <w:lvlText w:val=""/>
      <w:lvlJc w:val="left"/>
      <w:pPr>
        <w:ind w:left="2160" w:hanging="360"/>
      </w:pPr>
      <w:rPr>
        <w:rFonts w:ascii="Wingdings" w:hAnsi="Wingdings" w:hint="default"/>
      </w:rPr>
    </w:lvl>
    <w:lvl w:ilvl="3" w:tplc="3E04B0F0">
      <w:start w:val="1"/>
      <w:numFmt w:val="bullet"/>
      <w:lvlText w:val=""/>
      <w:lvlJc w:val="left"/>
      <w:pPr>
        <w:ind w:left="2880" w:hanging="360"/>
      </w:pPr>
      <w:rPr>
        <w:rFonts w:ascii="Symbol" w:hAnsi="Symbol" w:hint="default"/>
      </w:rPr>
    </w:lvl>
    <w:lvl w:ilvl="4" w:tplc="8C9CC0BE">
      <w:start w:val="1"/>
      <w:numFmt w:val="bullet"/>
      <w:lvlText w:val="o"/>
      <w:lvlJc w:val="left"/>
      <w:pPr>
        <w:ind w:left="3600" w:hanging="360"/>
      </w:pPr>
      <w:rPr>
        <w:rFonts w:ascii="Courier New" w:hAnsi="Courier New" w:hint="default"/>
      </w:rPr>
    </w:lvl>
    <w:lvl w:ilvl="5" w:tplc="C778BB62">
      <w:start w:val="1"/>
      <w:numFmt w:val="bullet"/>
      <w:lvlText w:val=""/>
      <w:lvlJc w:val="left"/>
      <w:pPr>
        <w:ind w:left="4320" w:hanging="360"/>
      </w:pPr>
      <w:rPr>
        <w:rFonts w:ascii="Wingdings" w:hAnsi="Wingdings" w:hint="default"/>
      </w:rPr>
    </w:lvl>
    <w:lvl w:ilvl="6" w:tplc="3FEA855E">
      <w:start w:val="1"/>
      <w:numFmt w:val="bullet"/>
      <w:lvlText w:val=""/>
      <w:lvlJc w:val="left"/>
      <w:pPr>
        <w:ind w:left="5040" w:hanging="360"/>
      </w:pPr>
      <w:rPr>
        <w:rFonts w:ascii="Symbol" w:hAnsi="Symbol" w:hint="default"/>
      </w:rPr>
    </w:lvl>
    <w:lvl w:ilvl="7" w:tplc="FB50C3A0">
      <w:start w:val="1"/>
      <w:numFmt w:val="bullet"/>
      <w:lvlText w:val="o"/>
      <w:lvlJc w:val="left"/>
      <w:pPr>
        <w:ind w:left="5760" w:hanging="360"/>
      </w:pPr>
      <w:rPr>
        <w:rFonts w:ascii="Courier New" w:hAnsi="Courier New" w:hint="default"/>
      </w:rPr>
    </w:lvl>
    <w:lvl w:ilvl="8" w:tplc="88A0D478">
      <w:start w:val="1"/>
      <w:numFmt w:val="bullet"/>
      <w:lvlText w:val=""/>
      <w:lvlJc w:val="left"/>
      <w:pPr>
        <w:ind w:left="6480" w:hanging="360"/>
      </w:pPr>
      <w:rPr>
        <w:rFonts w:ascii="Wingdings" w:hAnsi="Wingdings" w:hint="default"/>
      </w:rPr>
    </w:lvl>
  </w:abstractNum>
  <w:abstractNum w:abstractNumId="15" w15:restartNumberingAfterBreak="0">
    <w:nsid w:val="18344276"/>
    <w:multiLevelType w:val="hybridMultilevel"/>
    <w:tmpl w:val="D3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3C3BF3"/>
    <w:multiLevelType w:val="multilevel"/>
    <w:tmpl w:val="2D22C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9754FCD"/>
    <w:multiLevelType w:val="hybridMultilevel"/>
    <w:tmpl w:val="5412B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BB217B"/>
    <w:multiLevelType w:val="multilevel"/>
    <w:tmpl w:val="57DCF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B193B7B"/>
    <w:multiLevelType w:val="hybridMultilevel"/>
    <w:tmpl w:val="29B6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8414AE"/>
    <w:multiLevelType w:val="hybridMultilevel"/>
    <w:tmpl w:val="FDD2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7D108A"/>
    <w:multiLevelType w:val="hybridMultilevel"/>
    <w:tmpl w:val="47C0E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341ACC"/>
    <w:multiLevelType w:val="hybridMultilevel"/>
    <w:tmpl w:val="8122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464A23"/>
    <w:multiLevelType w:val="hybridMultilevel"/>
    <w:tmpl w:val="AD70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651DAD"/>
    <w:multiLevelType w:val="multilevel"/>
    <w:tmpl w:val="3E70A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58E3E20"/>
    <w:multiLevelType w:val="multilevel"/>
    <w:tmpl w:val="045EF3B6"/>
    <w:lvl w:ilvl="0">
      <w:start w:val="1"/>
      <w:numFmt w:val="decimal"/>
      <w:lvlText w:val="%1."/>
      <w:lvlJc w:val="left"/>
      <w:pPr>
        <w:ind w:left="360" w:hanging="360"/>
      </w:pPr>
      <w:rPr>
        <w:u w:val="none"/>
      </w:rPr>
    </w:lvl>
    <w:lvl w:ilvl="1">
      <w:start w:val="1"/>
      <w:numFmt w:val="lowerLetter"/>
      <w:lvlText w:val="%2."/>
      <w:lvlJc w:val="left"/>
      <w:pPr>
        <w:ind w:left="1080" w:hanging="360"/>
      </w:pPr>
      <w:rPr>
        <w:sz w:val="22"/>
        <w:szCs w:val="22"/>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6" w15:restartNumberingAfterBreak="0">
    <w:nsid w:val="38066BE7"/>
    <w:multiLevelType w:val="hybridMultilevel"/>
    <w:tmpl w:val="77E86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E8609C"/>
    <w:multiLevelType w:val="hybridMultilevel"/>
    <w:tmpl w:val="11AE7D32"/>
    <w:lvl w:ilvl="0" w:tplc="FFFFFFFF">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5266A7"/>
    <w:multiLevelType w:val="multilevel"/>
    <w:tmpl w:val="A8FC5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D7C050C"/>
    <w:multiLevelType w:val="hybridMultilevel"/>
    <w:tmpl w:val="A9EA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EC41FA"/>
    <w:multiLevelType w:val="hybridMultilevel"/>
    <w:tmpl w:val="B73A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DB63C2"/>
    <w:multiLevelType w:val="hybridMultilevel"/>
    <w:tmpl w:val="9F82A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FE1C36"/>
    <w:multiLevelType w:val="hybridMultilevel"/>
    <w:tmpl w:val="FEA8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6B0D61"/>
    <w:multiLevelType w:val="multilevel"/>
    <w:tmpl w:val="0B9CB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9715DE"/>
    <w:multiLevelType w:val="hybridMultilevel"/>
    <w:tmpl w:val="4886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1E394E"/>
    <w:multiLevelType w:val="hybridMultilevel"/>
    <w:tmpl w:val="261AF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0418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A599CA"/>
    <w:multiLevelType w:val="hybridMultilevel"/>
    <w:tmpl w:val="DC403900"/>
    <w:lvl w:ilvl="0" w:tplc="0FF6BFBA">
      <w:start w:val="1"/>
      <w:numFmt w:val="bullet"/>
      <w:lvlText w:val=""/>
      <w:lvlJc w:val="left"/>
      <w:pPr>
        <w:ind w:left="720" w:hanging="360"/>
      </w:pPr>
      <w:rPr>
        <w:rFonts w:ascii="Symbol" w:hAnsi="Symbol" w:hint="default"/>
      </w:rPr>
    </w:lvl>
    <w:lvl w:ilvl="1" w:tplc="F1CA640C">
      <w:start w:val="1"/>
      <w:numFmt w:val="bullet"/>
      <w:lvlText w:val="o"/>
      <w:lvlJc w:val="left"/>
      <w:pPr>
        <w:ind w:left="1440" w:hanging="360"/>
      </w:pPr>
      <w:rPr>
        <w:rFonts w:ascii="Courier New" w:hAnsi="Courier New" w:hint="default"/>
      </w:rPr>
    </w:lvl>
    <w:lvl w:ilvl="2" w:tplc="8BFCA81C">
      <w:start w:val="1"/>
      <w:numFmt w:val="bullet"/>
      <w:lvlText w:val=""/>
      <w:lvlJc w:val="left"/>
      <w:pPr>
        <w:ind w:left="2160" w:hanging="360"/>
      </w:pPr>
      <w:rPr>
        <w:rFonts w:ascii="Wingdings" w:hAnsi="Wingdings" w:hint="default"/>
      </w:rPr>
    </w:lvl>
    <w:lvl w:ilvl="3" w:tplc="A9E68742">
      <w:start w:val="1"/>
      <w:numFmt w:val="bullet"/>
      <w:lvlText w:val=""/>
      <w:lvlJc w:val="left"/>
      <w:pPr>
        <w:ind w:left="2880" w:hanging="360"/>
      </w:pPr>
      <w:rPr>
        <w:rFonts w:ascii="Symbol" w:hAnsi="Symbol" w:hint="default"/>
      </w:rPr>
    </w:lvl>
    <w:lvl w:ilvl="4" w:tplc="62527094">
      <w:start w:val="1"/>
      <w:numFmt w:val="bullet"/>
      <w:lvlText w:val="o"/>
      <w:lvlJc w:val="left"/>
      <w:pPr>
        <w:ind w:left="3600" w:hanging="360"/>
      </w:pPr>
      <w:rPr>
        <w:rFonts w:ascii="Courier New" w:hAnsi="Courier New" w:hint="default"/>
      </w:rPr>
    </w:lvl>
    <w:lvl w:ilvl="5" w:tplc="6722171A">
      <w:start w:val="1"/>
      <w:numFmt w:val="bullet"/>
      <w:lvlText w:val=""/>
      <w:lvlJc w:val="left"/>
      <w:pPr>
        <w:ind w:left="4320" w:hanging="360"/>
      </w:pPr>
      <w:rPr>
        <w:rFonts w:ascii="Wingdings" w:hAnsi="Wingdings" w:hint="default"/>
      </w:rPr>
    </w:lvl>
    <w:lvl w:ilvl="6" w:tplc="7E12ECFC">
      <w:start w:val="1"/>
      <w:numFmt w:val="bullet"/>
      <w:lvlText w:val=""/>
      <w:lvlJc w:val="left"/>
      <w:pPr>
        <w:ind w:left="5040" w:hanging="360"/>
      </w:pPr>
      <w:rPr>
        <w:rFonts w:ascii="Symbol" w:hAnsi="Symbol" w:hint="default"/>
      </w:rPr>
    </w:lvl>
    <w:lvl w:ilvl="7" w:tplc="084249F2">
      <w:start w:val="1"/>
      <w:numFmt w:val="bullet"/>
      <w:lvlText w:val="o"/>
      <w:lvlJc w:val="left"/>
      <w:pPr>
        <w:ind w:left="5760" w:hanging="360"/>
      </w:pPr>
      <w:rPr>
        <w:rFonts w:ascii="Courier New" w:hAnsi="Courier New" w:hint="default"/>
      </w:rPr>
    </w:lvl>
    <w:lvl w:ilvl="8" w:tplc="51406700">
      <w:start w:val="1"/>
      <w:numFmt w:val="bullet"/>
      <w:lvlText w:val=""/>
      <w:lvlJc w:val="left"/>
      <w:pPr>
        <w:ind w:left="6480" w:hanging="360"/>
      </w:pPr>
      <w:rPr>
        <w:rFonts w:ascii="Wingdings" w:hAnsi="Wingdings" w:hint="default"/>
      </w:rPr>
    </w:lvl>
  </w:abstractNum>
  <w:abstractNum w:abstractNumId="38" w15:restartNumberingAfterBreak="0">
    <w:nsid w:val="49173817"/>
    <w:multiLevelType w:val="hybridMultilevel"/>
    <w:tmpl w:val="277E5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6F5B01"/>
    <w:multiLevelType w:val="hybridMultilevel"/>
    <w:tmpl w:val="03D8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3445A4"/>
    <w:multiLevelType w:val="multilevel"/>
    <w:tmpl w:val="AEC65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4A30FF"/>
    <w:multiLevelType w:val="multilevel"/>
    <w:tmpl w:val="AE5ED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144739B"/>
    <w:multiLevelType w:val="hybridMultilevel"/>
    <w:tmpl w:val="8092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8638A5"/>
    <w:multiLevelType w:val="hybridMultilevel"/>
    <w:tmpl w:val="A198AB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1D0D1F"/>
    <w:multiLevelType w:val="multilevel"/>
    <w:tmpl w:val="1B4452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5CB7242C"/>
    <w:multiLevelType w:val="hybridMultilevel"/>
    <w:tmpl w:val="CA7EF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CC46A9"/>
    <w:multiLevelType w:val="multilevel"/>
    <w:tmpl w:val="292AAEC0"/>
    <w:lvl w:ilvl="0">
      <w:start w:val="1"/>
      <w:numFmt w:val="decimal"/>
      <w:lvlText w:val="%1."/>
      <w:lvlJc w:val="left"/>
      <w:pPr>
        <w:ind w:left="720" w:hanging="360"/>
      </w:pPr>
      <w:rPr>
        <w:u w:val="none"/>
      </w:rPr>
    </w:lvl>
    <w:lvl w:ilvl="1">
      <w:start w:val="1"/>
      <w:numFmt w:val="lowerLetter"/>
      <w:lvlText w:val="%2."/>
      <w:lvlJc w:val="left"/>
      <w:pPr>
        <w:ind w:left="1440" w:hanging="360"/>
      </w:pPr>
      <w:rPr>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23556E4"/>
    <w:multiLevelType w:val="hybridMultilevel"/>
    <w:tmpl w:val="5824A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E51CFA"/>
    <w:multiLevelType w:val="hybridMultilevel"/>
    <w:tmpl w:val="CD20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461F40"/>
    <w:multiLevelType w:val="multilevel"/>
    <w:tmpl w:val="4398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E71B5B"/>
    <w:multiLevelType w:val="hybridMultilevel"/>
    <w:tmpl w:val="31B2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9E7DE5"/>
    <w:multiLevelType w:val="multilevel"/>
    <w:tmpl w:val="0964A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C721313"/>
    <w:multiLevelType w:val="multilevel"/>
    <w:tmpl w:val="E586D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D0F34F1"/>
    <w:multiLevelType w:val="hybridMultilevel"/>
    <w:tmpl w:val="7E6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7C3EA9"/>
    <w:multiLevelType w:val="hybridMultilevel"/>
    <w:tmpl w:val="5664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DC0083"/>
    <w:multiLevelType w:val="hybridMultilevel"/>
    <w:tmpl w:val="9D0A0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F269D4"/>
    <w:multiLevelType w:val="hybridMultilevel"/>
    <w:tmpl w:val="8B22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A93C67"/>
    <w:multiLevelType w:val="multilevel"/>
    <w:tmpl w:val="E256A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CE649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6692787">
    <w:abstractNumId w:val="14"/>
  </w:num>
  <w:num w:numId="2" w16cid:durableId="1056323307">
    <w:abstractNumId w:val="37"/>
  </w:num>
  <w:num w:numId="3" w16cid:durableId="647055325">
    <w:abstractNumId w:val="30"/>
  </w:num>
  <w:num w:numId="4" w16cid:durableId="1684282967">
    <w:abstractNumId w:val="26"/>
  </w:num>
  <w:num w:numId="5" w16cid:durableId="2058314570">
    <w:abstractNumId w:val="50"/>
  </w:num>
  <w:num w:numId="6" w16cid:durableId="2034916466">
    <w:abstractNumId w:val="32"/>
  </w:num>
  <w:num w:numId="7" w16cid:durableId="529420120">
    <w:abstractNumId w:val="0"/>
  </w:num>
  <w:num w:numId="8" w16cid:durableId="1936672250">
    <w:abstractNumId w:val="35"/>
  </w:num>
  <w:num w:numId="9" w16cid:durableId="1461536389">
    <w:abstractNumId w:val="19"/>
  </w:num>
  <w:num w:numId="10" w16cid:durableId="323976259">
    <w:abstractNumId w:val="54"/>
  </w:num>
  <w:num w:numId="11" w16cid:durableId="964971121">
    <w:abstractNumId w:val="15"/>
  </w:num>
  <w:num w:numId="12" w16cid:durableId="1221944337">
    <w:abstractNumId w:val="22"/>
  </w:num>
  <w:num w:numId="13" w16cid:durableId="1378241343">
    <w:abstractNumId w:val="47"/>
  </w:num>
  <w:num w:numId="14" w16cid:durableId="444884835">
    <w:abstractNumId w:val="5"/>
  </w:num>
  <w:num w:numId="15" w16cid:durableId="883059931">
    <w:abstractNumId w:val="1"/>
  </w:num>
  <w:num w:numId="16" w16cid:durableId="403838031">
    <w:abstractNumId w:val="31"/>
  </w:num>
  <w:num w:numId="17" w16cid:durableId="1360158042">
    <w:abstractNumId w:val="6"/>
  </w:num>
  <w:num w:numId="18" w16cid:durableId="102768998">
    <w:abstractNumId w:val="16"/>
  </w:num>
  <w:num w:numId="19" w16cid:durableId="4065257">
    <w:abstractNumId w:val="8"/>
  </w:num>
  <w:num w:numId="20" w16cid:durableId="945699886">
    <w:abstractNumId w:val="12"/>
  </w:num>
  <w:num w:numId="21" w16cid:durableId="1780643209">
    <w:abstractNumId w:val="51"/>
  </w:num>
  <w:num w:numId="22" w16cid:durableId="1237285263">
    <w:abstractNumId w:val="40"/>
  </w:num>
  <w:num w:numId="23" w16cid:durableId="1211646422">
    <w:abstractNumId w:val="41"/>
  </w:num>
  <w:num w:numId="24" w16cid:durableId="1648435868">
    <w:abstractNumId w:val="52"/>
  </w:num>
  <w:num w:numId="25" w16cid:durableId="2016102650">
    <w:abstractNumId w:val="25"/>
  </w:num>
  <w:num w:numId="26" w16cid:durableId="1954046957">
    <w:abstractNumId w:val="28"/>
  </w:num>
  <w:num w:numId="27" w16cid:durableId="1079328545">
    <w:abstractNumId w:val="44"/>
  </w:num>
  <w:num w:numId="28" w16cid:durableId="585386386">
    <w:abstractNumId w:val="3"/>
  </w:num>
  <w:num w:numId="29" w16cid:durableId="648948775">
    <w:abstractNumId w:val="11"/>
  </w:num>
  <w:num w:numId="30" w16cid:durableId="494104906">
    <w:abstractNumId w:val="18"/>
  </w:num>
  <w:num w:numId="31" w16cid:durableId="1971355061">
    <w:abstractNumId w:val="57"/>
  </w:num>
  <w:num w:numId="32" w16cid:durableId="1490638066">
    <w:abstractNumId w:val="24"/>
  </w:num>
  <w:num w:numId="33" w16cid:durableId="204954449">
    <w:abstractNumId w:val="10"/>
  </w:num>
  <w:num w:numId="34" w16cid:durableId="1946420370">
    <w:abstractNumId w:val="33"/>
  </w:num>
  <w:num w:numId="35" w16cid:durableId="2096395351">
    <w:abstractNumId w:val="46"/>
  </w:num>
  <w:num w:numId="36" w16cid:durableId="1958364264">
    <w:abstractNumId w:val="43"/>
  </w:num>
  <w:num w:numId="37" w16cid:durableId="1856653515">
    <w:abstractNumId w:val="48"/>
  </w:num>
  <w:num w:numId="38" w16cid:durableId="716472170">
    <w:abstractNumId w:val="53"/>
  </w:num>
  <w:num w:numId="39" w16cid:durableId="398480231">
    <w:abstractNumId w:val="49"/>
  </w:num>
  <w:num w:numId="40" w16cid:durableId="911812897">
    <w:abstractNumId w:val="7"/>
  </w:num>
  <w:num w:numId="41" w16cid:durableId="771122121">
    <w:abstractNumId w:val="42"/>
  </w:num>
  <w:num w:numId="42" w16cid:durableId="1628270237">
    <w:abstractNumId w:val="45"/>
  </w:num>
  <w:num w:numId="43" w16cid:durableId="1474330095">
    <w:abstractNumId w:val="4"/>
  </w:num>
  <w:num w:numId="44" w16cid:durableId="1121460244">
    <w:abstractNumId w:val="29"/>
  </w:num>
  <w:num w:numId="45" w16cid:durableId="1352337801">
    <w:abstractNumId w:val="23"/>
  </w:num>
  <w:num w:numId="46" w16cid:durableId="1276791632">
    <w:abstractNumId w:val="36"/>
  </w:num>
  <w:num w:numId="47" w16cid:durableId="743374962">
    <w:abstractNumId w:val="58"/>
  </w:num>
  <w:num w:numId="48" w16cid:durableId="330760641">
    <w:abstractNumId w:val="27"/>
  </w:num>
  <w:num w:numId="49" w16cid:durableId="2070296659">
    <w:abstractNumId w:val="2"/>
  </w:num>
  <w:num w:numId="50" w16cid:durableId="1518153091">
    <w:abstractNumId w:val="38"/>
  </w:num>
  <w:num w:numId="51" w16cid:durableId="1014846262">
    <w:abstractNumId w:val="9"/>
  </w:num>
  <w:num w:numId="52" w16cid:durableId="1482891708">
    <w:abstractNumId w:val="56"/>
  </w:num>
  <w:num w:numId="53" w16cid:durableId="1508204220">
    <w:abstractNumId w:val="13"/>
  </w:num>
  <w:num w:numId="54" w16cid:durableId="170023189">
    <w:abstractNumId w:val="34"/>
  </w:num>
  <w:num w:numId="55" w16cid:durableId="1741174319">
    <w:abstractNumId w:val="55"/>
  </w:num>
  <w:num w:numId="56" w16cid:durableId="1967078317">
    <w:abstractNumId w:val="21"/>
  </w:num>
  <w:num w:numId="57" w16cid:durableId="1760562320">
    <w:abstractNumId w:val="17"/>
  </w:num>
  <w:num w:numId="58" w16cid:durableId="19547235">
    <w:abstractNumId w:val="39"/>
  </w:num>
  <w:num w:numId="59" w16cid:durableId="1830945565">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D2"/>
    <w:rsid w:val="000030FB"/>
    <w:rsid w:val="00014010"/>
    <w:rsid w:val="00022019"/>
    <w:rsid w:val="0002506F"/>
    <w:rsid w:val="00031FE5"/>
    <w:rsid w:val="000322CA"/>
    <w:rsid w:val="00037A0F"/>
    <w:rsid w:val="00043878"/>
    <w:rsid w:val="0007784E"/>
    <w:rsid w:val="000959BE"/>
    <w:rsid w:val="000B2468"/>
    <w:rsid w:val="000D1B87"/>
    <w:rsid w:val="000F331A"/>
    <w:rsid w:val="000F492C"/>
    <w:rsid w:val="000F4B13"/>
    <w:rsid w:val="000F71AE"/>
    <w:rsid w:val="00105DB6"/>
    <w:rsid w:val="00106BAC"/>
    <w:rsid w:val="001230D2"/>
    <w:rsid w:val="001477C6"/>
    <w:rsid w:val="0015097F"/>
    <w:rsid w:val="001517C8"/>
    <w:rsid w:val="00162841"/>
    <w:rsid w:val="001628B2"/>
    <w:rsid w:val="001800E3"/>
    <w:rsid w:val="001874B7"/>
    <w:rsid w:val="00193CB1"/>
    <w:rsid w:val="001A4EC9"/>
    <w:rsid w:val="001A5587"/>
    <w:rsid w:val="001C10BA"/>
    <w:rsid w:val="001C1352"/>
    <w:rsid w:val="001D6D03"/>
    <w:rsid w:val="001D6EC7"/>
    <w:rsid w:val="001E0705"/>
    <w:rsid w:val="001E3B26"/>
    <w:rsid w:val="001F0071"/>
    <w:rsid w:val="001F7980"/>
    <w:rsid w:val="00200061"/>
    <w:rsid w:val="002001CA"/>
    <w:rsid w:val="00205847"/>
    <w:rsid w:val="00213A15"/>
    <w:rsid w:val="002316F1"/>
    <w:rsid w:val="002319A1"/>
    <w:rsid w:val="00232492"/>
    <w:rsid w:val="002527DF"/>
    <w:rsid w:val="00252DA5"/>
    <w:rsid w:val="0026141C"/>
    <w:rsid w:val="002614CA"/>
    <w:rsid w:val="00264A15"/>
    <w:rsid w:val="00265242"/>
    <w:rsid w:val="00266237"/>
    <w:rsid w:val="00266812"/>
    <w:rsid w:val="002709C8"/>
    <w:rsid w:val="00272857"/>
    <w:rsid w:val="00282BF7"/>
    <w:rsid w:val="0028549C"/>
    <w:rsid w:val="00285BC7"/>
    <w:rsid w:val="002A0E20"/>
    <w:rsid w:val="002A4748"/>
    <w:rsid w:val="002B7AAA"/>
    <w:rsid w:val="002F0B69"/>
    <w:rsid w:val="002F3AFC"/>
    <w:rsid w:val="0030018E"/>
    <w:rsid w:val="00300493"/>
    <w:rsid w:val="00302B99"/>
    <w:rsid w:val="0030378E"/>
    <w:rsid w:val="00305043"/>
    <w:rsid w:val="00311F87"/>
    <w:rsid w:val="003154AA"/>
    <w:rsid w:val="00334067"/>
    <w:rsid w:val="00335EE2"/>
    <w:rsid w:val="00340A7E"/>
    <w:rsid w:val="00350179"/>
    <w:rsid w:val="003709EE"/>
    <w:rsid w:val="00370A88"/>
    <w:rsid w:val="00375CA8"/>
    <w:rsid w:val="003932A3"/>
    <w:rsid w:val="003952AC"/>
    <w:rsid w:val="003A398B"/>
    <w:rsid w:val="003A4F22"/>
    <w:rsid w:val="003C24D6"/>
    <w:rsid w:val="003C5E02"/>
    <w:rsid w:val="003E000A"/>
    <w:rsid w:val="003E0F7F"/>
    <w:rsid w:val="003E1798"/>
    <w:rsid w:val="003F27E2"/>
    <w:rsid w:val="004345F3"/>
    <w:rsid w:val="0044179F"/>
    <w:rsid w:val="00450F16"/>
    <w:rsid w:val="00452FB3"/>
    <w:rsid w:val="00453BCE"/>
    <w:rsid w:val="00455CD5"/>
    <w:rsid w:val="00464705"/>
    <w:rsid w:val="00481E48"/>
    <w:rsid w:val="0048376E"/>
    <w:rsid w:val="0048755C"/>
    <w:rsid w:val="00487A82"/>
    <w:rsid w:val="004A09D0"/>
    <w:rsid w:val="004A3320"/>
    <w:rsid w:val="004B084E"/>
    <w:rsid w:val="004B0AEC"/>
    <w:rsid w:val="004B32D6"/>
    <w:rsid w:val="004C083B"/>
    <w:rsid w:val="004C5ED0"/>
    <w:rsid w:val="004C7B76"/>
    <w:rsid w:val="004D4114"/>
    <w:rsid w:val="004E4CCE"/>
    <w:rsid w:val="0050642C"/>
    <w:rsid w:val="00507A92"/>
    <w:rsid w:val="00517927"/>
    <w:rsid w:val="0052256A"/>
    <w:rsid w:val="00526287"/>
    <w:rsid w:val="00543D7F"/>
    <w:rsid w:val="00547D0E"/>
    <w:rsid w:val="00560399"/>
    <w:rsid w:val="005672CE"/>
    <w:rsid w:val="005758BB"/>
    <w:rsid w:val="00580EEB"/>
    <w:rsid w:val="00596370"/>
    <w:rsid w:val="0059738A"/>
    <w:rsid w:val="005A1CBE"/>
    <w:rsid w:val="005D1E5C"/>
    <w:rsid w:val="005F2399"/>
    <w:rsid w:val="005F6AB5"/>
    <w:rsid w:val="00601697"/>
    <w:rsid w:val="00605812"/>
    <w:rsid w:val="00607550"/>
    <w:rsid w:val="00607D03"/>
    <w:rsid w:val="006145B0"/>
    <w:rsid w:val="006239C5"/>
    <w:rsid w:val="00630E49"/>
    <w:rsid w:val="00643E9F"/>
    <w:rsid w:val="00656AAA"/>
    <w:rsid w:val="0066052E"/>
    <w:rsid w:val="00686D20"/>
    <w:rsid w:val="006A1DB9"/>
    <w:rsid w:val="006C0AFA"/>
    <w:rsid w:val="006C0B04"/>
    <w:rsid w:val="006C2885"/>
    <w:rsid w:val="006F207C"/>
    <w:rsid w:val="00701DB9"/>
    <w:rsid w:val="00704F40"/>
    <w:rsid w:val="007108FB"/>
    <w:rsid w:val="0072661B"/>
    <w:rsid w:val="00734993"/>
    <w:rsid w:val="00735D23"/>
    <w:rsid w:val="00741999"/>
    <w:rsid w:val="00781CC4"/>
    <w:rsid w:val="007A743A"/>
    <w:rsid w:val="007B300E"/>
    <w:rsid w:val="007C53C8"/>
    <w:rsid w:val="007C6ED7"/>
    <w:rsid w:val="007D1622"/>
    <w:rsid w:val="007D46A4"/>
    <w:rsid w:val="007D552F"/>
    <w:rsid w:val="007E407A"/>
    <w:rsid w:val="008056F9"/>
    <w:rsid w:val="0082203B"/>
    <w:rsid w:val="00825239"/>
    <w:rsid w:val="008305A4"/>
    <w:rsid w:val="00837DBD"/>
    <w:rsid w:val="00842666"/>
    <w:rsid w:val="008608AB"/>
    <w:rsid w:val="00886724"/>
    <w:rsid w:val="008907EB"/>
    <w:rsid w:val="00892A5C"/>
    <w:rsid w:val="008A6631"/>
    <w:rsid w:val="008D2213"/>
    <w:rsid w:val="008E20AD"/>
    <w:rsid w:val="008E219E"/>
    <w:rsid w:val="008E399A"/>
    <w:rsid w:val="008F16B1"/>
    <w:rsid w:val="008F4706"/>
    <w:rsid w:val="00901CF1"/>
    <w:rsid w:val="009128CC"/>
    <w:rsid w:val="009148C0"/>
    <w:rsid w:val="00923F5D"/>
    <w:rsid w:val="009438C9"/>
    <w:rsid w:val="009448A4"/>
    <w:rsid w:val="00944A28"/>
    <w:rsid w:val="00950463"/>
    <w:rsid w:val="009545B1"/>
    <w:rsid w:val="0095708B"/>
    <w:rsid w:val="009604CB"/>
    <w:rsid w:val="00963E42"/>
    <w:rsid w:val="00977668"/>
    <w:rsid w:val="00981F68"/>
    <w:rsid w:val="00985DBD"/>
    <w:rsid w:val="0098769B"/>
    <w:rsid w:val="009915F0"/>
    <w:rsid w:val="00992A01"/>
    <w:rsid w:val="009A0431"/>
    <w:rsid w:val="009A356E"/>
    <w:rsid w:val="009A3F55"/>
    <w:rsid w:val="009B60E8"/>
    <w:rsid w:val="009C2A84"/>
    <w:rsid w:val="009E29B7"/>
    <w:rsid w:val="009E6E37"/>
    <w:rsid w:val="00A02D9F"/>
    <w:rsid w:val="00A17877"/>
    <w:rsid w:val="00A330F8"/>
    <w:rsid w:val="00A4387D"/>
    <w:rsid w:val="00A76D21"/>
    <w:rsid w:val="00A81F56"/>
    <w:rsid w:val="00A828DB"/>
    <w:rsid w:val="00A84ACB"/>
    <w:rsid w:val="00A92B6C"/>
    <w:rsid w:val="00AA50A4"/>
    <w:rsid w:val="00AB070E"/>
    <w:rsid w:val="00AD599A"/>
    <w:rsid w:val="00AF0928"/>
    <w:rsid w:val="00B04A3E"/>
    <w:rsid w:val="00B04F36"/>
    <w:rsid w:val="00B05B8B"/>
    <w:rsid w:val="00B10F65"/>
    <w:rsid w:val="00B2362F"/>
    <w:rsid w:val="00B25BB4"/>
    <w:rsid w:val="00B27254"/>
    <w:rsid w:val="00B279EA"/>
    <w:rsid w:val="00B31CCF"/>
    <w:rsid w:val="00B501A4"/>
    <w:rsid w:val="00B713D0"/>
    <w:rsid w:val="00B748A8"/>
    <w:rsid w:val="00B8766D"/>
    <w:rsid w:val="00B91C01"/>
    <w:rsid w:val="00B97030"/>
    <w:rsid w:val="00BB6AEC"/>
    <w:rsid w:val="00BD41A1"/>
    <w:rsid w:val="00BD41C4"/>
    <w:rsid w:val="00BD7B8E"/>
    <w:rsid w:val="00BE0E78"/>
    <w:rsid w:val="00BE5847"/>
    <w:rsid w:val="00BE7076"/>
    <w:rsid w:val="00C03B71"/>
    <w:rsid w:val="00C16F9C"/>
    <w:rsid w:val="00C20CA8"/>
    <w:rsid w:val="00C41C4F"/>
    <w:rsid w:val="00C443A9"/>
    <w:rsid w:val="00C471A3"/>
    <w:rsid w:val="00C93F08"/>
    <w:rsid w:val="00CA18BC"/>
    <w:rsid w:val="00CA1E98"/>
    <w:rsid w:val="00CA6B8B"/>
    <w:rsid w:val="00CB06C2"/>
    <w:rsid w:val="00CB27C5"/>
    <w:rsid w:val="00CD15BB"/>
    <w:rsid w:val="00CD2280"/>
    <w:rsid w:val="00CE09A8"/>
    <w:rsid w:val="00CE28EE"/>
    <w:rsid w:val="00CE3027"/>
    <w:rsid w:val="00CE6D5C"/>
    <w:rsid w:val="00CF7AE8"/>
    <w:rsid w:val="00D20244"/>
    <w:rsid w:val="00D30C76"/>
    <w:rsid w:val="00D401C3"/>
    <w:rsid w:val="00D40CAE"/>
    <w:rsid w:val="00D41ED5"/>
    <w:rsid w:val="00D47B20"/>
    <w:rsid w:val="00D70D6A"/>
    <w:rsid w:val="00D715B7"/>
    <w:rsid w:val="00D752D6"/>
    <w:rsid w:val="00DA38E5"/>
    <w:rsid w:val="00DA3B61"/>
    <w:rsid w:val="00DC52AC"/>
    <w:rsid w:val="00DC7A41"/>
    <w:rsid w:val="00DE2075"/>
    <w:rsid w:val="00DE27CA"/>
    <w:rsid w:val="00DF001C"/>
    <w:rsid w:val="00DF154D"/>
    <w:rsid w:val="00DF2925"/>
    <w:rsid w:val="00E02302"/>
    <w:rsid w:val="00E12FC8"/>
    <w:rsid w:val="00E21F67"/>
    <w:rsid w:val="00E22092"/>
    <w:rsid w:val="00E273C7"/>
    <w:rsid w:val="00E37A3F"/>
    <w:rsid w:val="00E54746"/>
    <w:rsid w:val="00E60DE5"/>
    <w:rsid w:val="00E774F7"/>
    <w:rsid w:val="00E800F1"/>
    <w:rsid w:val="00E82712"/>
    <w:rsid w:val="00E936A8"/>
    <w:rsid w:val="00EA1171"/>
    <w:rsid w:val="00EC3E60"/>
    <w:rsid w:val="00ED32B6"/>
    <w:rsid w:val="00ED4ABD"/>
    <w:rsid w:val="00ED5198"/>
    <w:rsid w:val="00EE048D"/>
    <w:rsid w:val="00EF0F98"/>
    <w:rsid w:val="00EF3A68"/>
    <w:rsid w:val="00F0358E"/>
    <w:rsid w:val="00F40DE0"/>
    <w:rsid w:val="00F40DED"/>
    <w:rsid w:val="00F41A40"/>
    <w:rsid w:val="00F42399"/>
    <w:rsid w:val="00F4721A"/>
    <w:rsid w:val="00F5650A"/>
    <w:rsid w:val="00F965D8"/>
    <w:rsid w:val="00FA589A"/>
    <w:rsid w:val="00FB10DB"/>
    <w:rsid w:val="00FB15DA"/>
    <w:rsid w:val="00FB4C96"/>
    <w:rsid w:val="00FB591C"/>
    <w:rsid w:val="00FD2C04"/>
    <w:rsid w:val="00FD7ED5"/>
    <w:rsid w:val="0329C209"/>
    <w:rsid w:val="05B48DE0"/>
    <w:rsid w:val="05F6324D"/>
    <w:rsid w:val="06F1D4D3"/>
    <w:rsid w:val="07D0EAA7"/>
    <w:rsid w:val="0A075B47"/>
    <w:rsid w:val="0BDBCD4C"/>
    <w:rsid w:val="0C26EF83"/>
    <w:rsid w:val="0D92ED69"/>
    <w:rsid w:val="0F2BF654"/>
    <w:rsid w:val="12299E73"/>
    <w:rsid w:val="12ABA60E"/>
    <w:rsid w:val="1508FF56"/>
    <w:rsid w:val="17D03D1D"/>
    <w:rsid w:val="197CD884"/>
    <w:rsid w:val="1E7D5B16"/>
    <w:rsid w:val="1F7DE8C4"/>
    <w:rsid w:val="22824DE3"/>
    <w:rsid w:val="23C98DD9"/>
    <w:rsid w:val="2749E3E0"/>
    <w:rsid w:val="297B293D"/>
    <w:rsid w:val="2A0F084B"/>
    <w:rsid w:val="2A58F7CA"/>
    <w:rsid w:val="36EC1F90"/>
    <w:rsid w:val="375105AC"/>
    <w:rsid w:val="3BA13924"/>
    <w:rsid w:val="3D67991A"/>
    <w:rsid w:val="3E57DDA1"/>
    <w:rsid w:val="3F68B8C5"/>
    <w:rsid w:val="409224E5"/>
    <w:rsid w:val="412220CF"/>
    <w:rsid w:val="439D5206"/>
    <w:rsid w:val="45BEDA90"/>
    <w:rsid w:val="4681CAA4"/>
    <w:rsid w:val="483294AC"/>
    <w:rsid w:val="4C043CFB"/>
    <w:rsid w:val="4EF25E85"/>
    <w:rsid w:val="4FC16F60"/>
    <w:rsid w:val="5213831E"/>
    <w:rsid w:val="52D8AD41"/>
    <w:rsid w:val="537EFC6B"/>
    <w:rsid w:val="543DA426"/>
    <w:rsid w:val="54B5D107"/>
    <w:rsid w:val="58D783B4"/>
    <w:rsid w:val="5D5593BD"/>
    <w:rsid w:val="5E0F467E"/>
    <w:rsid w:val="5EA57278"/>
    <w:rsid w:val="6181D458"/>
    <w:rsid w:val="63371CFD"/>
    <w:rsid w:val="63BEB412"/>
    <w:rsid w:val="645A10BD"/>
    <w:rsid w:val="69B79CE7"/>
    <w:rsid w:val="6A1D1F48"/>
    <w:rsid w:val="6CFFC626"/>
    <w:rsid w:val="6D6A44E6"/>
    <w:rsid w:val="6DC43200"/>
    <w:rsid w:val="70BCE521"/>
    <w:rsid w:val="716B46E1"/>
    <w:rsid w:val="75551D7B"/>
    <w:rsid w:val="770B3CAD"/>
    <w:rsid w:val="788B971E"/>
    <w:rsid w:val="7A87D39D"/>
    <w:rsid w:val="7B1BD1B3"/>
    <w:rsid w:val="7D0273A4"/>
    <w:rsid w:val="7DE4A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C868"/>
  <w15:chartTrackingRefBased/>
  <w15:docId w15:val="{CF9D9E16-EB90-4230-9B28-B933F558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97"/>
    <w:rPr>
      <w:rFonts w:ascii="Palatino Linotype" w:eastAsia="Calibri" w:hAnsi="Palatino Linotype" w:cs="Calibri"/>
      <w:kern w:val="0"/>
      <w:sz w:val="22"/>
      <w:szCs w:val="22"/>
      <w14:ligatures w14:val="none"/>
    </w:rPr>
  </w:style>
  <w:style w:type="paragraph" w:styleId="Heading1">
    <w:name w:val="heading 1"/>
    <w:basedOn w:val="Normal"/>
    <w:next w:val="Normal"/>
    <w:link w:val="Heading1Char"/>
    <w:autoRedefine/>
    <w:uiPriority w:val="9"/>
    <w:qFormat/>
    <w:rsid w:val="00601697"/>
    <w:pPr>
      <w:pBdr>
        <w:top w:val="single" w:sz="4" w:space="6" w:color="BFBFBF" w:themeColor="background1" w:themeShade="BF"/>
        <w:left w:val="single" w:sz="4" w:space="4" w:color="BFBFBF" w:themeColor="background1" w:themeShade="BF"/>
        <w:bottom w:val="single" w:sz="4" w:space="6" w:color="BFBFBF" w:themeColor="background1" w:themeShade="BF"/>
        <w:right w:val="single" w:sz="4" w:space="4" w:color="BFBFBF" w:themeColor="background1" w:themeShade="BF"/>
      </w:pBdr>
      <w:shd w:val="clear" w:color="auto" w:fill="BFBFBF" w:themeFill="background1" w:themeFillShade="BF"/>
      <w:spacing w:before="120" w:after="240"/>
      <w:outlineLvl w:val="0"/>
    </w:pPr>
    <w:rPr>
      <w:b/>
      <w:bCs/>
      <w:color w:val="FFFFFF" w:themeColor="background1"/>
      <w:sz w:val="28"/>
    </w:rPr>
  </w:style>
  <w:style w:type="paragraph" w:styleId="Heading2">
    <w:name w:val="heading 2"/>
    <w:basedOn w:val="Normal"/>
    <w:next w:val="Normal"/>
    <w:link w:val="Heading2Char"/>
    <w:uiPriority w:val="9"/>
    <w:unhideWhenUsed/>
    <w:qFormat/>
    <w:rsid w:val="00601697"/>
    <w:pPr>
      <w:keepNext/>
      <w:keepLines/>
      <w:spacing w:before="240"/>
      <w:outlineLvl w:val="1"/>
    </w:pPr>
    <w:rPr>
      <w:rFonts w:eastAsiaTheme="majorEastAsia" w:cs="Times New Roman (Headings CS)"/>
      <w:b/>
      <w:i/>
      <w:color w:val="8E6F3E"/>
      <w:sz w:val="24"/>
      <w:szCs w:val="26"/>
    </w:rPr>
  </w:style>
  <w:style w:type="paragraph" w:styleId="Heading3">
    <w:name w:val="heading 3"/>
    <w:basedOn w:val="Normal"/>
    <w:next w:val="Normal"/>
    <w:link w:val="Heading3Char"/>
    <w:uiPriority w:val="9"/>
    <w:semiHidden/>
    <w:unhideWhenUsed/>
    <w:qFormat/>
    <w:rsid w:val="0072661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rsid w:val="006016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697"/>
  </w:style>
  <w:style w:type="paragraph" w:styleId="Header">
    <w:name w:val="header"/>
    <w:basedOn w:val="Normal"/>
    <w:link w:val="HeaderChar"/>
    <w:uiPriority w:val="99"/>
    <w:unhideWhenUsed/>
    <w:rsid w:val="00601697"/>
    <w:pPr>
      <w:tabs>
        <w:tab w:val="center" w:pos="4680"/>
        <w:tab w:val="right" w:pos="9360"/>
      </w:tabs>
    </w:pPr>
  </w:style>
  <w:style w:type="character" w:customStyle="1" w:styleId="HeaderChar">
    <w:name w:val="Header Char"/>
    <w:basedOn w:val="DefaultParagraphFont"/>
    <w:link w:val="Header"/>
    <w:uiPriority w:val="99"/>
    <w:rsid w:val="00601697"/>
    <w:rPr>
      <w:rFonts w:ascii="Palatino Linotype" w:eastAsia="Calibri" w:hAnsi="Palatino Linotype" w:cs="Calibri"/>
      <w:kern w:val="0"/>
      <w:sz w:val="22"/>
      <w:szCs w:val="22"/>
      <w14:ligatures w14:val="none"/>
    </w:rPr>
  </w:style>
  <w:style w:type="paragraph" w:styleId="Footer">
    <w:name w:val="footer"/>
    <w:basedOn w:val="Normal"/>
    <w:link w:val="FooterChar"/>
    <w:uiPriority w:val="99"/>
    <w:unhideWhenUsed/>
    <w:rsid w:val="00601697"/>
    <w:pPr>
      <w:tabs>
        <w:tab w:val="center" w:pos="4680"/>
        <w:tab w:val="right" w:pos="9360"/>
      </w:tabs>
    </w:pPr>
  </w:style>
  <w:style w:type="character" w:customStyle="1" w:styleId="FooterChar">
    <w:name w:val="Footer Char"/>
    <w:basedOn w:val="DefaultParagraphFont"/>
    <w:link w:val="Footer"/>
    <w:uiPriority w:val="99"/>
    <w:rsid w:val="00601697"/>
    <w:rPr>
      <w:rFonts w:ascii="Palatino Linotype" w:eastAsia="Calibri" w:hAnsi="Palatino Linotype" w:cs="Calibri"/>
      <w:kern w:val="0"/>
      <w:sz w:val="22"/>
      <w:szCs w:val="22"/>
      <w14:ligatures w14:val="none"/>
    </w:rPr>
  </w:style>
  <w:style w:type="character" w:customStyle="1" w:styleId="Heading1Char">
    <w:name w:val="Heading 1 Char"/>
    <w:basedOn w:val="DefaultParagraphFont"/>
    <w:link w:val="Heading1"/>
    <w:uiPriority w:val="9"/>
    <w:rsid w:val="00601697"/>
    <w:rPr>
      <w:rFonts w:ascii="Palatino Linotype" w:eastAsia="Calibri" w:hAnsi="Palatino Linotype" w:cs="Calibri"/>
      <w:b/>
      <w:bCs/>
      <w:color w:val="FFFFFF" w:themeColor="background1"/>
      <w:kern w:val="0"/>
      <w:sz w:val="28"/>
      <w:szCs w:val="22"/>
      <w:shd w:val="clear" w:color="auto" w:fill="BFBFBF" w:themeFill="background1" w:themeFillShade="BF"/>
      <w14:ligatures w14:val="none"/>
    </w:rPr>
  </w:style>
  <w:style w:type="character" w:styleId="Hyperlink">
    <w:name w:val="Hyperlink"/>
    <w:basedOn w:val="DefaultParagraphFont"/>
    <w:uiPriority w:val="99"/>
    <w:unhideWhenUsed/>
    <w:rsid w:val="00601697"/>
    <w:rPr>
      <w:rFonts w:ascii="Palatino Linotype" w:hAnsi="Palatino Linotype"/>
      <w:b w:val="0"/>
      <w:i w:val="0"/>
      <w:color w:val="0563C1" w:themeColor="hyperlink"/>
      <w:sz w:val="20"/>
      <w:u w:val="single"/>
    </w:rPr>
  </w:style>
  <w:style w:type="paragraph" w:styleId="ListParagraph">
    <w:name w:val="List Paragraph"/>
    <w:basedOn w:val="Normal"/>
    <w:uiPriority w:val="34"/>
    <w:qFormat/>
    <w:rsid w:val="00601697"/>
    <w:pPr>
      <w:ind w:left="720"/>
      <w:contextualSpacing/>
    </w:pPr>
  </w:style>
  <w:style w:type="paragraph" w:customStyle="1" w:styleId="xmsonormal">
    <w:name w:val="x_msonormal"/>
    <w:basedOn w:val="Normal"/>
    <w:rsid w:val="00601697"/>
    <w:rPr>
      <w:rFonts w:eastAsiaTheme="minorHAnsi"/>
      <w:sz w:val="20"/>
      <w:szCs w:val="20"/>
    </w:rPr>
  </w:style>
  <w:style w:type="paragraph" w:styleId="Title">
    <w:name w:val="Title"/>
    <w:basedOn w:val="Normal"/>
    <w:link w:val="TitleChar"/>
    <w:qFormat/>
    <w:rsid w:val="00601697"/>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601697"/>
    <w:rPr>
      <w:rFonts w:ascii="Times New Roman" w:eastAsia="Times New Roman" w:hAnsi="Times New Roman" w:cs="Times New Roman"/>
      <w:b/>
      <w:kern w:val="0"/>
      <w:sz w:val="28"/>
      <w:szCs w:val="20"/>
      <w14:ligatures w14:val="none"/>
    </w:rPr>
  </w:style>
  <w:style w:type="character" w:styleId="UnresolvedMention">
    <w:name w:val="Unresolved Mention"/>
    <w:basedOn w:val="DefaultParagraphFont"/>
    <w:uiPriority w:val="99"/>
    <w:semiHidden/>
    <w:unhideWhenUsed/>
    <w:rsid w:val="00601697"/>
    <w:rPr>
      <w:rFonts w:ascii="Palatino Linotype" w:hAnsi="Palatino Linotype"/>
      <w:b w:val="0"/>
      <w:i w:val="0"/>
      <w:color w:val="605E5C"/>
      <w:sz w:val="20"/>
      <w:shd w:val="clear" w:color="auto" w:fill="E1DFDD"/>
    </w:rPr>
  </w:style>
  <w:style w:type="table" w:styleId="TableGrid">
    <w:name w:val="Table Grid"/>
    <w:basedOn w:val="TableNormal"/>
    <w:uiPriority w:val="59"/>
    <w:rsid w:val="00601697"/>
    <w:rPr>
      <w:rFonts w:ascii="Times New Roman" w:eastAsia="Times New Roma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601697"/>
    <w:rPr>
      <w:rFonts w:ascii="Palatino Linotype" w:hAnsi="Palatino Linotype"/>
      <w:b w:val="0"/>
      <w:i w:val="0"/>
      <w:color w:val="954F72" w:themeColor="followedHyperlink"/>
      <w:sz w:val="20"/>
      <w:u w:val="single"/>
    </w:rPr>
  </w:style>
  <w:style w:type="character" w:styleId="PageNumber">
    <w:name w:val="page number"/>
    <w:basedOn w:val="DefaultParagraphFont"/>
    <w:uiPriority w:val="99"/>
    <w:semiHidden/>
    <w:unhideWhenUsed/>
    <w:rsid w:val="00601697"/>
    <w:rPr>
      <w:rFonts w:ascii="Palatino Linotype" w:hAnsi="Palatino Linotype"/>
      <w:b w:val="0"/>
      <w:i w:val="0"/>
      <w:sz w:val="20"/>
    </w:rPr>
  </w:style>
  <w:style w:type="paragraph" w:styleId="NormalWeb">
    <w:name w:val="Normal (Web)"/>
    <w:basedOn w:val="Normal"/>
    <w:uiPriority w:val="99"/>
    <w:unhideWhenUsed/>
    <w:rsid w:val="00601697"/>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601697"/>
    <w:rPr>
      <w:rFonts w:ascii=".AppleSystemUIFont" w:eastAsiaTheme="minorEastAsia" w:hAnsi=".AppleSystemUIFont" w:cs="Times New Roman"/>
      <w:sz w:val="29"/>
      <w:szCs w:val="29"/>
    </w:rPr>
  </w:style>
  <w:style w:type="paragraph" w:customStyle="1" w:styleId="p2">
    <w:name w:val="p2"/>
    <w:basedOn w:val="Normal"/>
    <w:rsid w:val="00601697"/>
    <w:rPr>
      <w:rFonts w:ascii=".AppleSystemUIFont" w:eastAsiaTheme="minorEastAsia" w:hAnsi=".AppleSystemUIFont" w:cs="Times New Roman"/>
      <w:sz w:val="29"/>
      <w:szCs w:val="29"/>
    </w:rPr>
  </w:style>
  <w:style w:type="character" w:customStyle="1" w:styleId="s1">
    <w:name w:val="s1"/>
    <w:basedOn w:val="DefaultParagraphFont"/>
    <w:rsid w:val="00601697"/>
    <w:rPr>
      <w:rFonts w:ascii="UICTFontTextStyleBody" w:hAnsi="UICTFontTextStyleBody" w:hint="default"/>
      <w:b w:val="0"/>
      <w:bCs w:val="0"/>
      <w:i w:val="0"/>
      <w:iCs w:val="0"/>
      <w:sz w:val="29"/>
      <w:szCs w:val="29"/>
    </w:rPr>
  </w:style>
  <w:style w:type="character" w:customStyle="1" w:styleId="s2">
    <w:name w:val="s2"/>
    <w:basedOn w:val="DefaultParagraphFont"/>
    <w:rsid w:val="00601697"/>
    <w:rPr>
      <w:rFonts w:ascii="UICTFontTextStyleItalicBody" w:hAnsi="UICTFontTextStyleItalicBody" w:hint="default"/>
      <w:b w:val="0"/>
      <w:bCs w:val="0"/>
      <w:i/>
      <w:iCs/>
      <w:sz w:val="29"/>
      <w:szCs w:val="29"/>
    </w:rPr>
  </w:style>
  <w:style w:type="character" w:customStyle="1" w:styleId="s3">
    <w:name w:val="s3"/>
    <w:basedOn w:val="DefaultParagraphFont"/>
    <w:rsid w:val="00601697"/>
    <w:rPr>
      <w:rFonts w:ascii="UICTFontTextStyleEmphasizedBody" w:hAnsi="UICTFontTextStyleEmphasizedBody" w:hint="default"/>
      <w:b/>
      <w:bCs/>
      <w:i w:val="0"/>
      <w:iCs w:val="0"/>
      <w:sz w:val="29"/>
      <w:szCs w:val="29"/>
    </w:rPr>
  </w:style>
  <w:style w:type="paragraph" w:customStyle="1" w:styleId="li1">
    <w:name w:val="li1"/>
    <w:basedOn w:val="Normal"/>
    <w:rsid w:val="00601697"/>
    <w:rPr>
      <w:rFonts w:ascii=".AppleSystemUIFont" w:eastAsiaTheme="minorEastAsia" w:hAnsi=".AppleSystemUIFont" w:cs="Times New Roman"/>
      <w:sz w:val="29"/>
      <w:szCs w:val="29"/>
    </w:rPr>
  </w:style>
  <w:style w:type="character" w:customStyle="1" w:styleId="apple-converted-space">
    <w:name w:val="apple-converted-space"/>
    <w:basedOn w:val="DefaultParagraphFont"/>
    <w:rsid w:val="00601697"/>
    <w:rPr>
      <w:rFonts w:ascii="Palatino Linotype" w:hAnsi="Palatino Linotype"/>
      <w:b w:val="0"/>
      <w:i w:val="0"/>
      <w:sz w:val="20"/>
    </w:rPr>
  </w:style>
  <w:style w:type="character" w:customStyle="1" w:styleId="Heading2Char">
    <w:name w:val="Heading 2 Char"/>
    <w:basedOn w:val="DefaultParagraphFont"/>
    <w:link w:val="Heading2"/>
    <w:uiPriority w:val="9"/>
    <w:rsid w:val="00601697"/>
    <w:rPr>
      <w:rFonts w:ascii="Palatino Linotype" w:eastAsiaTheme="majorEastAsia" w:hAnsi="Palatino Linotype" w:cs="Times New Roman (Headings CS)"/>
      <w:b/>
      <w:i/>
      <w:color w:val="8E6F3E"/>
      <w:kern w:val="0"/>
      <w:szCs w:val="26"/>
      <w14:ligatures w14:val="none"/>
    </w:rPr>
  </w:style>
  <w:style w:type="paragraph" w:styleId="ListBullet">
    <w:name w:val="List Bullet"/>
    <w:basedOn w:val="Normal"/>
    <w:uiPriority w:val="99"/>
    <w:unhideWhenUsed/>
    <w:rsid w:val="000030FB"/>
    <w:pPr>
      <w:numPr>
        <w:numId w:val="7"/>
      </w:numPr>
      <w:contextualSpacing/>
    </w:pPr>
  </w:style>
  <w:style w:type="character" w:customStyle="1" w:styleId="Heading3Char">
    <w:name w:val="Heading 3 Char"/>
    <w:basedOn w:val="DefaultParagraphFont"/>
    <w:link w:val="Heading3"/>
    <w:uiPriority w:val="9"/>
    <w:semiHidden/>
    <w:rsid w:val="0072661B"/>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712627">
      <w:bodyDiv w:val="1"/>
      <w:marLeft w:val="0"/>
      <w:marRight w:val="0"/>
      <w:marTop w:val="0"/>
      <w:marBottom w:val="0"/>
      <w:divBdr>
        <w:top w:val="none" w:sz="0" w:space="0" w:color="auto"/>
        <w:left w:val="none" w:sz="0" w:space="0" w:color="auto"/>
        <w:bottom w:val="none" w:sz="0" w:space="0" w:color="auto"/>
        <w:right w:val="none" w:sz="0" w:space="0" w:color="auto"/>
      </w:divBdr>
    </w:div>
    <w:div w:id="461266091">
      <w:bodyDiv w:val="1"/>
      <w:marLeft w:val="0"/>
      <w:marRight w:val="0"/>
      <w:marTop w:val="0"/>
      <w:marBottom w:val="0"/>
      <w:divBdr>
        <w:top w:val="none" w:sz="0" w:space="0" w:color="auto"/>
        <w:left w:val="none" w:sz="0" w:space="0" w:color="auto"/>
        <w:bottom w:val="none" w:sz="0" w:space="0" w:color="auto"/>
        <w:right w:val="none" w:sz="0" w:space="0" w:color="auto"/>
      </w:divBdr>
    </w:div>
    <w:div w:id="882596998">
      <w:bodyDiv w:val="1"/>
      <w:marLeft w:val="0"/>
      <w:marRight w:val="0"/>
      <w:marTop w:val="0"/>
      <w:marBottom w:val="0"/>
      <w:divBdr>
        <w:top w:val="none" w:sz="0" w:space="0" w:color="auto"/>
        <w:left w:val="none" w:sz="0" w:space="0" w:color="auto"/>
        <w:bottom w:val="none" w:sz="0" w:space="0" w:color="auto"/>
        <w:right w:val="none" w:sz="0" w:space="0" w:color="auto"/>
      </w:divBdr>
    </w:div>
    <w:div w:id="966010959">
      <w:bodyDiv w:val="1"/>
      <w:marLeft w:val="0"/>
      <w:marRight w:val="0"/>
      <w:marTop w:val="0"/>
      <w:marBottom w:val="0"/>
      <w:divBdr>
        <w:top w:val="none" w:sz="0" w:space="0" w:color="auto"/>
        <w:left w:val="none" w:sz="0" w:space="0" w:color="auto"/>
        <w:bottom w:val="none" w:sz="0" w:space="0" w:color="auto"/>
        <w:right w:val="none" w:sz="0" w:space="0" w:color="auto"/>
      </w:divBdr>
    </w:div>
    <w:div w:id="1159734657">
      <w:bodyDiv w:val="1"/>
      <w:marLeft w:val="0"/>
      <w:marRight w:val="0"/>
      <w:marTop w:val="0"/>
      <w:marBottom w:val="0"/>
      <w:divBdr>
        <w:top w:val="none" w:sz="0" w:space="0" w:color="auto"/>
        <w:left w:val="none" w:sz="0" w:space="0" w:color="auto"/>
        <w:bottom w:val="none" w:sz="0" w:space="0" w:color="auto"/>
        <w:right w:val="none" w:sz="0" w:space="0" w:color="auto"/>
      </w:divBdr>
      <w:divsChild>
        <w:div w:id="1810904381">
          <w:marLeft w:val="0"/>
          <w:marRight w:val="0"/>
          <w:marTop w:val="0"/>
          <w:marBottom w:val="0"/>
          <w:divBdr>
            <w:top w:val="none" w:sz="0" w:space="0" w:color="auto"/>
            <w:left w:val="none" w:sz="0" w:space="0" w:color="auto"/>
            <w:bottom w:val="none" w:sz="0" w:space="0" w:color="auto"/>
            <w:right w:val="none" w:sz="0" w:space="0" w:color="auto"/>
          </w:divBdr>
        </w:div>
      </w:divsChild>
    </w:div>
    <w:div w:id="1236819946">
      <w:bodyDiv w:val="1"/>
      <w:marLeft w:val="0"/>
      <w:marRight w:val="0"/>
      <w:marTop w:val="0"/>
      <w:marBottom w:val="0"/>
      <w:divBdr>
        <w:top w:val="none" w:sz="0" w:space="0" w:color="auto"/>
        <w:left w:val="none" w:sz="0" w:space="0" w:color="auto"/>
        <w:bottom w:val="none" w:sz="0" w:space="0" w:color="auto"/>
        <w:right w:val="none" w:sz="0" w:space="0" w:color="auto"/>
      </w:divBdr>
      <w:divsChild>
        <w:div w:id="1062681411">
          <w:marLeft w:val="0"/>
          <w:marRight w:val="0"/>
          <w:marTop w:val="0"/>
          <w:marBottom w:val="0"/>
          <w:divBdr>
            <w:top w:val="none" w:sz="0" w:space="0" w:color="auto"/>
            <w:left w:val="none" w:sz="0" w:space="0" w:color="auto"/>
            <w:bottom w:val="none" w:sz="0" w:space="0" w:color="auto"/>
            <w:right w:val="none" w:sz="0" w:space="0" w:color="auto"/>
          </w:divBdr>
          <w:divsChild>
            <w:div w:id="55131381">
              <w:marLeft w:val="0"/>
              <w:marRight w:val="0"/>
              <w:marTop w:val="0"/>
              <w:marBottom w:val="0"/>
              <w:divBdr>
                <w:top w:val="none" w:sz="0" w:space="0" w:color="auto"/>
                <w:left w:val="none" w:sz="0" w:space="0" w:color="auto"/>
                <w:bottom w:val="none" w:sz="0" w:space="0" w:color="auto"/>
                <w:right w:val="none" w:sz="0" w:space="0" w:color="auto"/>
              </w:divBdr>
            </w:div>
            <w:div w:id="141234284">
              <w:marLeft w:val="0"/>
              <w:marRight w:val="0"/>
              <w:marTop w:val="0"/>
              <w:marBottom w:val="0"/>
              <w:divBdr>
                <w:top w:val="none" w:sz="0" w:space="0" w:color="auto"/>
                <w:left w:val="none" w:sz="0" w:space="0" w:color="auto"/>
                <w:bottom w:val="none" w:sz="0" w:space="0" w:color="auto"/>
                <w:right w:val="none" w:sz="0" w:space="0" w:color="auto"/>
              </w:divBdr>
            </w:div>
            <w:div w:id="630399495">
              <w:marLeft w:val="0"/>
              <w:marRight w:val="0"/>
              <w:marTop w:val="0"/>
              <w:marBottom w:val="0"/>
              <w:divBdr>
                <w:top w:val="none" w:sz="0" w:space="0" w:color="auto"/>
                <w:left w:val="none" w:sz="0" w:space="0" w:color="auto"/>
                <w:bottom w:val="none" w:sz="0" w:space="0" w:color="auto"/>
                <w:right w:val="none" w:sz="0" w:space="0" w:color="auto"/>
              </w:divBdr>
            </w:div>
            <w:div w:id="794180198">
              <w:marLeft w:val="0"/>
              <w:marRight w:val="0"/>
              <w:marTop w:val="0"/>
              <w:marBottom w:val="0"/>
              <w:divBdr>
                <w:top w:val="none" w:sz="0" w:space="0" w:color="auto"/>
                <w:left w:val="none" w:sz="0" w:space="0" w:color="auto"/>
                <w:bottom w:val="none" w:sz="0" w:space="0" w:color="auto"/>
                <w:right w:val="none" w:sz="0" w:space="0" w:color="auto"/>
              </w:divBdr>
            </w:div>
            <w:div w:id="877621287">
              <w:marLeft w:val="0"/>
              <w:marRight w:val="0"/>
              <w:marTop w:val="0"/>
              <w:marBottom w:val="0"/>
              <w:divBdr>
                <w:top w:val="none" w:sz="0" w:space="0" w:color="auto"/>
                <w:left w:val="none" w:sz="0" w:space="0" w:color="auto"/>
                <w:bottom w:val="none" w:sz="0" w:space="0" w:color="auto"/>
                <w:right w:val="none" w:sz="0" w:space="0" w:color="auto"/>
              </w:divBdr>
            </w:div>
            <w:div w:id="2113209159">
              <w:marLeft w:val="0"/>
              <w:marRight w:val="0"/>
              <w:marTop w:val="0"/>
              <w:marBottom w:val="0"/>
              <w:divBdr>
                <w:top w:val="none" w:sz="0" w:space="0" w:color="auto"/>
                <w:left w:val="none" w:sz="0" w:space="0" w:color="auto"/>
                <w:bottom w:val="none" w:sz="0" w:space="0" w:color="auto"/>
                <w:right w:val="none" w:sz="0" w:space="0" w:color="auto"/>
              </w:divBdr>
            </w:div>
          </w:divsChild>
        </w:div>
        <w:div w:id="1475371571">
          <w:marLeft w:val="0"/>
          <w:marRight w:val="0"/>
          <w:marTop w:val="0"/>
          <w:marBottom w:val="0"/>
          <w:divBdr>
            <w:top w:val="none" w:sz="0" w:space="0" w:color="auto"/>
            <w:left w:val="none" w:sz="0" w:space="0" w:color="auto"/>
            <w:bottom w:val="none" w:sz="0" w:space="0" w:color="auto"/>
            <w:right w:val="none" w:sz="0" w:space="0" w:color="auto"/>
          </w:divBdr>
          <w:divsChild>
            <w:div w:id="116027515">
              <w:marLeft w:val="0"/>
              <w:marRight w:val="0"/>
              <w:marTop w:val="0"/>
              <w:marBottom w:val="0"/>
              <w:divBdr>
                <w:top w:val="none" w:sz="0" w:space="0" w:color="auto"/>
                <w:left w:val="none" w:sz="0" w:space="0" w:color="auto"/>
                <w:bottom w:val="none" w:sz="0" w:space="0" w:color="auto"/>
                <w:right w:val="none" w:sz="0" w:space="0" w:color="auto"/>
              </w:divBdr>
            </w:div>
            <w:div w:id="848956963">
              <w:marLeft w:val="0"/>
              <w:marRight w:val="0"/>
              <w:marTop w:val="0"/>
              <w:marBottom w:val="0"/>
              <w:divBdr>
                <w:top w:val="none" w:sz="0" w:space="0" w:color="auto"/>
                <w:left w:val="none" w:sz="0" w:space="0" w:color="auto"/>
                <w:bottom w:val="none" w:sz="0" w:space="0" w:color="auto"/>
                <w:right w:val="none" w:sz="0" w:space="0" w:color="auto"/>
              </w:divBdr>
            </w:div>
            <w:div w:id="959649796">
              <w:marLeft w:val="0"/>
              <w:marRight w:val="0"/>
              <w:marTop w:val="0"/>
              <w:marBottom w:val="0"/>
              <w:divBdr>
                <w:top w:val="none" w:sz="0" w:space="0" w:color="auto"/>
                <w:left w:val="none" w:sz="0" w:space="0" w:color="auto"/>
                <w:bottom w:val="none" w:sz="0" w:space="0" w:color="auto"/>
                <w:right w:val="none" w:sz="0" w:space="0" w:color="auto"/>
              </w:divBdr>
            </w:div>
            <w:div w:id="1548880207">
              <w:marLeft w:val="0"/>
              <w:marRight w:val="0"/>
              <w:marTop w:val="0"/>
              <w:marBottom w:val="0"/>
              <w:divBdr>
                <w:top w:val="none" w:sz="0" w:space="0" w:color="auto"/>
                <w:left w:val="none" w:sz="0" w:space="0" w:color="auto"/>
                <w:bottom w:val="none" w:sz="0" w:space="0" w:color="auto"/>
                <w:right w:val="none" w:sz="0" w:space="0" w:color="auto"/>
              </w:divBdr>
            </w:div>
            <w:div w:id="1721711979">
              <w:marLeft w:val="0"/>
              <w:marRight w:val="0"/>
              <w:marTop w:val="0"/>
              <w:marBottom w:val="0"/>
              <w:divBdr>
                <w:top w:val="none" w:sz="0" w:space="0" w:color="auto"/>
                <w:left w:val="none" w:sz="0" w:space="0" w:color="auto"/>
                <w:bottom w:val="none" w:sz="0" w:space="0" w:color="auto"/>
                <w:right w:val="none" w:sz="0" w:space="0" w:color="auto"/>
              </w:divBdr>
            </w:div>
            <w:div w:id="174217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1921">
      <w:bodyDiv w:val="1"/>
      <w:marLeft w:val="0"/>
      <w:marRight w:val="0"/>
      <w:marTop w:val="0"/>
      <w:marBottom w:val="0"/>
      <w:divBdr>
        <w:top w:val="none" w:sz="0" w:space="0" w:color="auto"/>
        <w:left w:val="none" w:sz="0" w:space="0" w:color="auto"/>
        <w:bottom w:val="none" w:sz="0" w:space="0" w:color="auto"/>
        <w:right w:val="none" w:sz="0" w:space="0" w:color="auto"/>
      </w:divBdr>
      <w:divsChild>
        <w:div w:id="821501330">
          <w:marLeft w:val="0"/>
          <w:marRight w:val="0"/>
          <w:marTop w:val="0"/>
          <w:marBottom w:val="0"/>
          <w:divBdr>
            <w:top w:val="none" w:sz="0" w:space="0" w:color="auto"/>
            <w:left w:val="none" w:sz="0" w:space="0" w:color="auto"/>
            <w:bottom w:val="none" w:sz="0" w:space="0" w:color="auto"/>
            <w:right w:val="none" w:sz="0" w:space="0" w:color="auto"/>
          </w:divBdr>
        </w:div>
        <w:div w:id="1106928445">
          <w:marLeft w:val="0"/>
          <w:marRight w:val="0"/>
          <w:marTop w:val="0"/>
          <w:marBottom w:val="0"/>
          <w:divBdr>
            <w:top w:val="none" w:sz="0" w:space="0" w:color="auto"/>
            <w:left w:val="none" w:sz="0" w:space="0" w:color="auto"/>
            <w:bottom w:val="none" w:sz="0" w:space="0" w:color="auto"/>
            <w:right w:val="none" w:sz="0" w:space="0" w:color="auto"/>
          </w:divBdr>
        </w:div>
        <w:div w:id="1637101970">
          <w:marLeft w:val="0"/>
          <w:marRight w:val="0"/>
          <w:marTop w:val="0"/>
          <w:marBottom w:val="0"/>
          <w:divBdr>
            <w:top w:val="none" w:sz="0" w:space="0" w:color="auto"/>
            <w:left w:val="none" w:sz="0" w:space="0" w:color="auto"/>
            <w:bottom w:val="none" w:sz="0" w:space="0" w:color="auto"/>
            <w:right w:val="none" w:sz="0" w:space="0" w:color="auto"/>
          </w:divBdr>
        </w:div>
        <w:div w:id="1859922514">
          <w:marLeft w:val="0"/>
          <w:marRight w:val="0"/>
          <w:marTop w:val="0"/>
          <w:marBottom w:val="0"/>
          <w:divBdr>
            <w:top w:val="none" w:sz="0" w:space="0" w:color="auto"/>
            <w:left w:val="none" w:sz="0" w:space="0" w:color="auto"/>
            <w:bottom w:val="none" w:sz="0" w:space="0" w:color="auto"/>
            <w:right w:val="none" w:sz="0" w:space="0" w:color="auto"/>
          </w:divBdr>
        </w:div>
        <w:div w:id="1990749045">
          <w:marLeft w:val="0"/>
          <w:marRight w:val="0"/>
          <w:marTop w:val="0"/>
          <w:marBottom w:val="0"/>
          <w:divBdr>
            <w:top w:val="none" w:sz="0" w:space="0" w:color="auto"/>
            <w:left w:val="none" w:sz="0" w:space="0" w:color="auto"/>
            <w:bottom w:val="none" w:sz="0" w:space="0" w:color="auto"/>
            <w:right w:val="none" w:sz="0" w:space="0" w:color="auto"/>
          </w:divBdr>
        </w:div>
      </w:divsChild>
    </w:div>
    <w:div w:id="1479884839">
      <w:bodyDiv w:val="1"/>
      <w:marLeft w:val="0"/>
      <w:marRight w:val="0"/>
      <w:marTop w:val="0"/>
      <w:marBottom w:val="0"/>
      <w:divBdr>
        <w:top w:val="none" w:sz="0" w:space="0" w:color="auto"/>
        <w:left w:val="none" w:sz="0" w:space="0" w:color="auto"/>
        <w:bottom w:val="none" w:sz="0" w:space="0" w:color="auto"/>
        <w:right w:val="none" w:sz="0" w:space="0" w:color="auto"/>
      </w:divBdr>
    </w:div>
    <w:div w:id="1634211372">
      <w:bodyDiv w:val="1"/>
      <w:marLeft w:val="0"/>
      <w:marRight w:val="0"/>
      <w:marTop w:val="0"/>
      <w:marBottom w:val="0"/>
      <w:divBdr>
        <w:top w:val="none" w:sz="0" w:space="0" w:color="auto"/>
        <w:left w:val="none" w:sz="0" w:space="0" w:color="auto"/>
        <w:bottom w:val="none" w:sz="0" w:space="0" w:color="auto"/>
        <w:right w:val="none" w:sz="0" w:space="0" w:color="auto"/>
      </w:divBdr>
      <w:divsChild>
        <w:div w:id="419957493">
          <w:marLeft w:val="0"/>
          <w:marRight w:val="0"/>
          <w:marTop w:val="0"/>
          <w:marBottom w:val="0"/>
          <w:divBdr>
            <w:top w:val="none" w:sz="0" w:space="0" w:color="auto"/>
            <w:left w:val="none" w:sz="0" w:space="0" w:color="auto"/>
            <w:bottom w:val="none" w:sz="0" w:space="0" w:color="auto"/>
            <w:right w:val="none" w:sz="0" w:space="0" w:color="auto"/>
          </w:divBdr>
        </w:div>
        <w:div w:id="485557559">
          <w:marLeft w:val="0"/>
          <w:marRight w:val="0"/>
          <w:marTop w:val="0"/>
          <w:marBottom w:val="0"/>
          <w:divBdr>
            <w:top w:val="none" w:sz="0" w:space="0" w:color="auto"/>
            <w:left w:val="none" w:sz="0" w:space="0" w:color="auto"/>
            <w:bottom w:val="none" w:sz="0" w:space="0" w:color="auto"/>
            <w:right w:val="none" w:sz="0" w:space="0" w:color="auto"/>
          </w:divBdr>
        </w:div>
        <w:div w:id="1013726791">
          <w:marLeft w:val="0"/>
          <w:marRight w:val="0"/>
          <w:marTop w:val="0"/>
          <w:marBottom w:val="0"/>
          <w:divBdr>
            <w:top w:val="none" w:sz="0" w:space="0" w:color="auto"/>
            <w:left w:val="none" w:sz="0" w:space="0" w:color="auto"/>
            <w:bottom w:val="none" w:sz="0" w:space="0" w:color="auto"/>
            <w:right w:val="none" w:sz="0" w:space="0" w:color="auto"/>
          </w:divBdr>
        </w:div>
        <w:div w:id="1310357416">
          <w:marLeft w:val="0"/>
          <w:marRight w:val="0"/>
          <w:marTop w:val="0"/>
          <w:marBottom w:val="0"/>
          <w:divBdr>
            <w:top w:val="none" w:sz="0" w:space="0" w:color="auto"/>
            <w:left w:val="none" w:sz="0" w:space="0" w:color="auto"/>
            <w:bottom w:val="none" w:sz="0" w:space="0" w:color="auto"/>
            <w:right w:val="none" w:sz="0" w:space="0" w:color="auto"/>
          </w:divBdr>
          <w:divsChild>
            <w:div w:id="210653562">
              <w:marLeft w:val="0"/>
              <w:marRight w:val="0"/>
              <w:marTop w:val="0"/>
              <w:marBottom w:val="0"/>
              <w:divBdr>
                <w:top w:val="none" w:sz="0" w:space="0" w:color="auto"/>
                <w:left w:val="none" w:sz="0" w:space="0" w:color="auto"/>
                <w:bottom w:val="none" w:sz="0" w:space="0" w:color="auto"/>
                <w:right w:val="none" w:sz="0" w:space="0" w:color="auto"/>
              </w:divBdr>
              <w:divsChild>
                <w:div w:id="2135514272">
                  <w:marLeft w:val="0"/>
                  <w:marRight w:val="0"/>
                  <w:marTop w:val="0"/>
                  <w:marBottom w:val="0"/>
                  <w:divBdr>
                    <w:top w:val="none" w:sz="0" w:space="0" w:color="auto"/>
                    <w:left w:val="none" w:sz="0" w:space="0" w:color="auto"/>
                    <w:bottom w:val="none" w:sz="0" w:space="0" w:color="auto"/>
                    <w:right w:val="none" w:sz="0" w:space="0" w:color="auto"/>
                  </w:divBdr>
                  <w:divsChild>
                    <w:div w:id="887304742">
                      <w:marLeft w:val="0"/>
                      <w:marRight w:val="0"/>
                      <w:marTop w:val="0"/>
                      <w:marBottom w:val="0"/>
                      <w:divBdr>
                        <w:top w:val="none" w:sz="0" w:space="0" w:color="auto"/>
                        <w:left w:val="none" w:sz="0" w:space="0" w:color="auto"/>
                        <w:bottom w:val="none" w:sz="0" w:space="0" w:color="auto"/>
                        <w:right w:val="none" w:sz="0" w:space="0" w:color="auto"/>
                      </w:divBdr>
                    </w:div>
                    <w:div w:id="19654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735">
          <w:marLeft w:val="0"/>
          <w:marRight w:val="0"/>
          <w:marTop w:val="0"/>
          <w:marBottom w:val="0"/>
          <w:divBdr>
            <w:top w:val="none" w:sz="0" w:space="0" w:color="auto"/>
            <w:left w:val="none" w:sz="0" w:space="0" w:color="auto"/>
            <w:bottom w:val="none" w:sz="0" w:space="0" w:color="auto"/>
            <w:right w:val="none" w:sz="0" w:space="0" w:color="auto"/>
          </w:divBdr>
        </w:div>
        <w:div w:id="1757970026">
          <w:marLeft w:val="0"/>
          <w:marRight w:val="0"/>
          <w:marTop w:val="0"/>
          <w:marBottom w:val="0"/>
          <w:divBdr>
            <w:top w:val="none" w:sz="0" w:space="0" w:color="auto"/>
            <w:left w:val="none" w:sz="0" w:space="0" w:color="auto"/>
            <w:bottom w:val="none" w:sz="0" w:space="0" w:color="auto"/>
            <w:right w:val="none" w:sz="0" w:space="0" w:color="auto"/>
          </w:divBdr>
        </w:div>
        <w:div w:id="1927611688">
          <w:marLeft w:val="0"/>
          <w:marRight w:val="0"/>
          <w:marTop w:val="0"/>
          <w:marBottom w:val="0"/>
          <w:divBdr>
            <w:top w:val="none" w:sz="0" w:space="0" w:color="auto"/>
            <w:left w:val="none" w:sz="0" w:space="0" w:color="auto"/>
            <w:bottom w:val="none" w:sz="0" w:space="0" w:color="auto"/>
            <w:right w:val="none" w:sz="0" w:space="0" w:color="auto"/>
          </w:divBdr>
        </w:div>
      </w:divsChild>
    </w:div>
    <w:div w:id="1809936048">
      <w:bodyDiv w:val="1"/>
      <w:marLeft w:val="0"/>
      <w:marRight w:val="0"/>
      <w:marTop w:val="0"/>
      <w:marBottom w:val="0"/>
      <w:divBdr>
        <w:top w:val="none" w:sz="0" w:space="0" w:color="auto"/>
        <w:left w:val="none" w:sz="0" w:space="0" w:color="auto"/>
        <w:bottom w:val="none" w:sz="0" w:space="0" w:color="auto"/>
        <w:right w:val="none" w:sz="0" w:space="0" w:color="auto"/>
      </w:divBdr>
    </w:div>
    <w:div w:id="1881429360">
      <w:bodyDiv w:val="1"/>
      <w:marLeft w:val="0"/>
      <w:marRight w:val="0"/>
      <w:marTop w:val="0"/>
      <w:marBottom w:val="0"/>
      <w:divBdr>
        <w:top w:val="none" w:sz="0" w:space="0" w:color="auto"/>
        <w:left w:val="none" w:sz="0" w:space="0" w:color="auto"/>
        <w:bottom w:val="none" w:sz="0" w:space="0" w:color="auto"/>
        <w:right w:val="none" w:sz="0" w:space="0" w:color="auto"/>
      </w:divBdr>
    </w:div>
    <w:div w:id="1984658036">
      <w:bodyDiv w:val="1"/>
      <w:marLeft w:val="0"/>
      <w:marRight w:val="0"/>
      <w:marTop w:val="0"/>
      <w:marBottom w:val="0"/>
      <w:divBdr>
        <w:top w:val="none" w:sz="0" w:space="0" w:color="auto"/>
        <w:left w:val="none" w:sz="0" w:space="0" w:color="auto"/>
        <w:bottom w:val="none" w:sz="0" w:space="0" w:color="auto"/>
        <w:right w:val="none" w:sz="0" w:space="0" w:color="auto"/>
      </w:divBdr>
    </w:div>
    <w:div w:id="203045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aws.amazon.com/certification/certified-cloud-practitioner/" TargetMode="External"/><Relationship Id="rId4" Type="http://schemas.openxmlformats.org/officeDocument/2006/relationships/settings" Target="settings.xml"/><Relationship Id="rId9" Type="http://schemas.openxmlformats.org/officeDocument/2006/relationships/hyperlink" Target="https://outlook.office.com/bookwithme/user/ed7cd317eadd402b861248e93378f08b@purdue.edu/meetingtype/pmt8dR1yoUOiXzV-KTYCaw2?bookingcode=a79b2e88-23fe-4f25-8192-c726307b7c8c&amp;anonymous&amp;ep=mLinkFromTil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elliott/Library/Group%20Containers/UBF8T346G9.Office/User%20Content.localized/Templates.localized/MGMT_syllabus.dotx"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BF05A7-2296-414D-BC9F-524597CB5D78}">
  <we:reference id="wa104380917" version="1.0.1.0" store="en-US" storeType="OMEX"/>
  <we:alternateReferences>
    <we:reference id="WA104380917" version="1.0.1.0" store="WA10438091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8CE30-E19F-8346-8CA5-B5AF2926F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MGMT_syllabus.dotx</Template>
  <TotalTime>3</TotalTime>
  <Pages>8</Pages>
  <Words>2165</Words>
  <Characters>12345</Characters>
  <Application>Microsoft Office Word</Application>
  <DocSecurity>0</DocSecurity>
  <Lines>102</Lines>
  <Paragraphs>28</Paragraphs>
  <ScaleCrop>false</ScaleCrop>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 Erica A</dc:creator>
  <cp:keywords/>
  <dc:description/>
  <cp:lastModifiedBy>Rob Elliott</cp:lastModifiedBy>
  <cp:revision>59</cp:revision>
  <dcterms:created xsi:type="dcterms:W3CDTF">2024-10-09T22:32:00Z</dcterms:created>
  <dcterms:modified xsi:type="dcterms:W3CDTF">2025-10-21T16:49:00Z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2023-05-24T19:54:21Z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34d8480e-db9a-4f00-803c-632be82bbb60</vt:lpwstr>
  </property>
  <property fmtid="{D5CDD505-2E9C-101B-9397-08002B2CF9AE}" pid="8" name="MSIP_Label_4044bd30-2ed7-4c9d-9d12-46200872a97b_ContentBits">
    <vt:lpwstr>0</vt:lpwstr>
  </property>
</Properties>
</file>